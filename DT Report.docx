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accent6"/>
  <w:body>
    <w:p w14:paraId="615C0F5D" w14:textId="77777777" w:rsidR="00154224" w:rsidRPr="0006520B" w:rsidRDefault="00154224" w:rsidP="00405CAA">
      <w:pPr>
        <w:jc w:val="both"/>
      </w:pPr>
      <w:r w:rsidRPr="0006520B">
        <w:rPr>
          <w:noProof/>
          <w:lang w:eastAsia="en-AU"/>
        </w:rPr>
        <mc:AlternateContent>
          <mc:Choice Requires="wpg">
            <w:drawing>
              <wp:anchor distT="0" distB="0" distL="114300" distR="114300" simplePos="0" relativeHeight="251663360" behindDoc="1" locked="1" layoutInCell="1" allowOverlap="1" wp14:anchorId="1C1D30E7" wp14:editId="26E9D9E6">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group w14:anchorId="7DCA81FD"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W w:w="0" w:type="auto"/>
        <w:tblLayout w:type="fixed"/>
        <w:tblLook w:val="0600" w:firstRow="0" w:lastRow="0" w:firstColumn="0" w:lastColumn="0" w:noHBand="1" w:noVBand="1"/>
      </w:tblPr>
      <w:tblGrid>
        <w:gridCol w:w="5395"/>
        <w:gridCol w:w="5395"/>
      </w:tblGrid>
      <w:tr w:rsidR="00A81248" w:rsidRPr="0006520B" w14:paraId="4148C1BC" w14:textId="77777777" w:rsidTr="5B962731">
        <w:tc>
          <w:tcPr>
            <w:tcW w:w="5395" w:type="dxa"/>
          </w:tcPr>
          <w:p w14:paraId="23C65E0B" w14:textId="77777777" w:rsidR="00A81248" w:rsidRPr="0006520B" w:rsidRDefault="00A81248" w:rsidP="00405CAA">
            <w:pPr>
              <w:pStyle w:val="GraphicAnchor"/>
              <w:jc w:val="both"/>
            </w:pPr>
          </w:p>
        </w:tc>
        <w:tc>
          <w:tcPr>
            <w:tcW w:w="5395" w:type="dxa"/>
          </w:tcPr>
          <w:p w14:paraId="0C129E1F" w14:textId="77777777" w:rsidR="00A81248" w:rsidRPr="0006520B" w:rsidRDefault="00A81248" w:rsidP="00405CAA">
            <w:pPr>
              <w:pStyle w:val="GraphicAnchor"/>
              <w:jc w:val="both"/>
            </w:pPr>
          </w:p>
        </w:tc>
      </w:tr>
      <w:tr w:rsidR="00A81248" w:rsidRPr="0006520B" w14:paraId="07502568" w14:textId="77777777" w:rsidTr="5B962731">
        <w:trPr>
          <w:trHeight w:val="2719"/>
        </w:trPr>
        <w:tc>
          <w:tcPr>
            <w:tcW w:w="5395" w:type="dxa"/>
          </w:tcPr>
          <w:p w14:paraId="1F3D2529" w14:textId="42EE8852" w:rsidR="00A81248" w:rsidRPr="0006520B" w:rsidRDefault="0057019F" w:rsidP="001B476D">
            <w:pPr>
              <w:pStyle w:val="Heading1"/>
            </w:pPr>
            <w:bookmarkStart w:id="0" w:name="_Toc190758889"/>
            <w:bookmarkStart w:id="1" w:name="_Toc190768437"/>
            <w:r w:rsidRPr="0006520B">
              <w:t>DT Report</w:t>
            </w:r>
            <w:bookmarkEnd w:id="0"/>
            <w:bookmarkEnd w:id="1"/>
          </w:p>
        </w:tc>
        <w:tc>
          <w:tcPr>
            <w:tcW w:w="5395" w:type="dxa"/>
          </w:tcPr>
          <w:p w14:paraId="07C763E6" w14:textId="77777777" w:rsidR="00A81248" w:rsidRPr="0006520B" w:rsidRDefault="00A81248" w:rsidP="00405CAA">
            <w:pPr>
              <w:jc w:val="both"/>
            </w:pPr>
          </w:p>
        </w:tc>
      </w:tr>
      <w:tr w:rsidR="00A81248" w:rsidRPr="0006520B" w14:paraId="16563EE2" w14:textId="77777777" w:rsidTr="5B962731">
        <w:trPr>
          <w:trHeight w:val="7776"/>
        </w:trPr>
        <w:tc>
          <w:tcPr>
            <w:tcW w:w="5395" w:type="dxa"/>
          </w:tcPr>
          <w:p w14:paraId="28B7B8C3" w14:textId="77777777" w:rsidR="00A81248" w:rsidRPr="0006520B" w:rsidRDefault="00A81248" w:rsidP="00405CAA">
            <w:pPr>
              <w:jc w:val="both"/>
            </w:pPr>
          </w:p>
        </w:tc>
        <w:tc>
          <w:tcPr>
            <w:tcW w:w="5395" w:type="dxa"/>
          </w:tcPr>
          <w:p w14:paraId="2B37CA3D" w14:textId="77777777" w:rsidR="00A81248" w:rsidRPr="0006520B" w:rsidRDefault="00A81248" w:rsidP="00405CAA">
            <w:pPr>
              <w:jc w:val="both"/>
            </w:pPr>
          </w:p>
        </w:tc>
      </w:tr>
      <w:tr w:rsidR="00A81248" w:rsidRPr="0006520B" w14:paraId="2BC4D59A" w14:textId="77777777" w:rsidTr="5B962731">
        <w:trPr>
          <w:trHeight w:val="1299"/>
        </w:trPr>
        <w:tc>
          <w:tcPr>
            <w:tcW w:w="5395" w:type="dxa"/>
          </w:tcPr>
          <w:p w14:paraId="05B72AD6" w14:textId="77777777" w:rsidR="00A81248" w:rsidRPr="0006520B" w:rsidRDefault="00A81248" w:rsidP="00405CAA">
            <w:pPr>
              <w:jc w:val="both"/>
            </w:pPr>
          </w:p>
        </w:tc>
        <w:tc>
          <w:tcPr>
            <w:tcW w:w="5395" w:type="dxa"/>
          </w:tcPr>
          <w:p w14:paraId="5EF31933" w14:textId="2C3E8978" w:rsidR="00A81248" w:rsidRPr="00B3415D" w:rsidRDefault="0057019F" w:rsidP="00405CAA">
            <w:pPr>
              <w:pStyle w:val="Heading2"/>
              <w:jc w:val="both"/>
              <w:rPr>
                <w:rFonts w:ascii="Century Gothic" w:hAnsi="Century Gothic"/>
                <w:sz w:val="28"/>
                <w:szCs w:val="28"/>
              </w:rPr>
            </w:pPr>
            <w:bookmarkStart w:id="2" w:name="_Toc190758890"/>
            <w:bookmarkStart w:id="3" w:name="_Toc190768438"/>
            <w:r w:rsidRPr="00B3415D">
              <w:rPr>
                <w:rFonts w:ascii="Century Gothic" w:hAnsi="Century Gothic"/>
                <w:sz w:val="28"/>
                <w:szCs w:val="28"/>
              </w:rPr>
              <w:t>18</w:t>
            </w:r>
            <w:r w:rsidRPr="00B3415D">
              <w:rPr>
                <w:rFonts w:ascii="Century Gothic" w:hAnsi="Century Gothic"/>
                <w:sz w:val="28"/>
                <w:szCs w:val="28"/>
                <w:vertAlign w:val="superscript"/>
              </w:rPr>
              <w:t>th</w:t>
            </w:r>
            <w:r w:rsidRPr="00B3415D">
              <w:rPr>
                <w:rFonts w:ascii="Century Gothic" w:hAnsi="Century Gothic"/>
                <w:sz w:val="28"/>
                <w:szCs w:val="28"/>
              </w:rPr>
              <w:t xml:space="preserve"> February 2025.</w:t>
            </w:r>
            <w:bookmarkEnd w:id="2"/>
            <w:bookmarkEnd w:id="3"/>
          </w:p>
          <w:p w14:paraId="2F1AA1FB" w14:textId="505DA37C" w:rsidR="00A81248" w:rsidRPr="00B3415D" w:rsidRDefault="0057019F" w:rsidP="00405CAA">
            <w:pPr>
              <w:pStyle w:val="Heading2"/>
              <w:jc w:val="both"/>
              <w:rPr>
                <w:rFonts w:ascii="Century Gothic" w:hAnsi="Century Gothic"/>
                <w:sz w:val="28"/>
                <w:szCs w:val="28"/>
              </w:rPr>
            </w:pPr>
            <w:bookmarkStart w:id="4" w:name="_Toc190758891"/>
            <w:bookmarkStart w:id="5" w:name="_Toc190768439"/>
            <w:r w:rsidRPr="00B3415D">
              <w:rPr>
                <w:rFonts w:ascii="Century Gothic" w:hAnsi="Century Gothic"/>
                <w:sz w:val="28"/>
                <w:szCs w:val="28"/>
              </w:rPr>
              <w:t>Government hospitals in India</w:t>
            </w:r>
            <w:bookmarkEnd w:id="4"/>
            <w:bookmarkEnd w:id="5"/>
          </w:p>
        </w:tc>
      </w:tr>
      <w:tr w:rsidR="00A81248" w:rsidRPr="0006520B" w14:paraId="2AF861C9" w14:textId="77777777" w:rsidTr="5B962731">
        <w:trPr>
          <w:trHeight w:val="1402"/>
        </w:trPr>
        <w:tc>
          <w:tcPr>
            <w:tcW w:w="5395" w:type="dxa"/>
          </w:tcPr>
          <w:p w14:paraId="3943505C" w14:textId="77777777" w:rsidR="00A81248" w:rsidRPr="0006520B" w:rsidRDefault="00A81248" w:rsidP="00405CAA">
            <w:pPr>
              <w:jc w:val="both"/>
            </w:pPr>
          </w:p>
        </w:tc>
        <w:tc>
          <w:tcPr>
            <w:tcW w:w="5395" w:type="dxa"/>
          </w:tcPr>
          <w:p w14:paraId="666EA3F9" w14:textId="053209E6" w:rsidR="00A81248" w:rsidRPr="00B3415D" w:rsidRDefault="0057019F" w:rsidP="00405CAA">
            <w:pPr>
              <w:pStyle w:val="Heading2"/>
              <w:jc w:val="both"/>
              <w:rPr>
                <w:rFonts w:ascii="Century Gothic" w:hAnsi="Century Gothic"/>
                <w:sz w:val="28"/>
                <w:szCs w:val="28"/>
              </w:rPr>
            </w:pPr>
            <w:bookmarkStart w:id="6" w:name="_Toc190758892"/>
            <w:bookmarkStart w:id="7" w:name="_Toc190768440"/>
            <w:r w:rsidRPr="00B3415D">
              <w:rPr>
                <w:rFonts w:ascii="Century Gothic" w:hAnsi="Century Gothic"/>
                <w:sz w:val="28"/>
                <w:szCs w:val="28"/>
              </w:rPr>
              <w:t>Team Disorder</w:t>
            </w:r>
            <w:bookmarkEnd w:id="6"/>
            <w:bookmarkEnd w:id="7"/>
          </w:p>
          <w:p w14:paraId="3D957D65" w14:textId="42A3032F" w:rsidR="00A81248" w:rsidRPr="00B3415D" w:rsidRDefault="0057019F" w:rsidP="00405CAA">
            <w:pPr>
              <w:pStyle w:val="Heading2"/>
              <w:jc w:val="both"/>
              <w:rPr>
                <w:rFonts w:ascii="Century Gothic" w:hAnsi="Century Gothic"/>
                <w:sz w:val="28"/>
                <w:szCs w:val="28"/>
              </w:rPr>
            </w:pPr>
            <w:bookmarkStart w:id="8" w:name="_Toc190758893"/>
            <w:bookmarkStart w:id="9" w:name="_Toc190768441"/>
            <w:r w:rsidRPr="00B3415D">
              <w:rPr>
                <w:rFonts w:ascii="Century Gothic" w:hAnsi="Century Gothic"/>
                <w:sz w:val="28"/>
                <w:szCs w:val="28"/>
              </w:rPr>
              <w:t>Prof. Hari Sharan Dwivedi</w:t>
            </w:r>
            <w:bookmarkEnd w:id="8"/>
            <w:bookmarkEnd w:id="9"/>
          </w:p>
        </w:tc>
      </w:tr>
    </w:tbl>
    <w:p w14:paraId="5488FE1F" w14:textId="77777777" w:rsidR="00154224" w:rsidRPr="0006520B" w:rsidRDefault="00154224" w:rsidP="00405CAA">
      <w:pPr>
        <w:jc w:val="both"/>
        <w:sectPr w:rsidR="00154224" w:rsidRPr="0006520B" w:rsidSect="001B476D">
          <w:footerReference w:type="first" r:id="rId11"/>
          <w:pgSz w:w="12240" w:h="15840" w:code="1"/>
          <w:pgMar w:top="1276" w:right="1467" w:bottom="851" w:left="1418" w:header="0" w:footer="0"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800B522" w14:textId="4A1646F3" w:rsidR="0057019F" w:rsidRPr="0006520B" w:rsidRDefault="0057019F" w:rsidP="001B476D">
      <w:pPr>
        <w:pStyle w:val="Heading1"/>
      </w:pPr>
      <w:bookmarkStart w:id="10" w:name="_Toc190768442"/>
      <w:r w:rsidRPr="0006520B">
        <w:lastRenderedPageBreak/>
        <w:t>Introduction</w:t>
      </w:r>
      <w:bookmarkEnd w:id="10"/>
    </w:p>
    <w:p w14:paraId="1A309658" w14:textId="77777777" w:rsidR="0057019F" w:rsidRPr="0006520B" w:rsidRDefault="0057019F" w:rsidP="00405CAA">
      <w:pPr>
        <w:jc w:val="both"/>
      </w:pPr>
    </w:p>
    <w:p w14:paraId="7396F131" w14:textId="39089B0A" w:rsidR="0057019F" w:rsidRPr="0057019F" w:rsidRDefault="0057019F" w:rsidP="00405CAA">
      <w:pPr>
        <w:jc w:val="both"/>
      </w:pPr>
      <w:r w:rsidRPr="0057019F">
        <w:t>India's public healthcare system plays a crucial role in providing affordable and accessible medical services to millions of people. However, government hospitals often face numerous challenges, including overcrowding, inefficient patient management, long waiting times, and a lack of streamlined communication between healthcare professionals. These issues not only hinder the quality of patient care but also place immense pressure on hospital staff.</w:t>
      </w:r>
    </w:p>
    <w:p w14:paraId="00AFD8F2" w14:textId="77777777" w:rsidR="0057019F" w:rsidRPr="0057019F" w:rsidRDefault="0057019F" w:rsidP="00405CAA">
      <w:pPr>
        <w:jc w:val="both"/>
      </w:pPr>
      <w:r w:rsidRPr="0057019F">
        <w:t xml:space="preserve">To address these challenges, we have developed a </w:t>
      </w:r>
      <w:r w:rsidRPr="0057019F">
        <w:rPr>
          <w:b/>
          <w:bCs/>
        </w:rPr>
        <w:t>comprehensive digital platform</w:t>
      </w:r>
      <w:r w:rsidRPr="0057019F">
        <w:t xml:space="preserve"> designed to serve as a </w:t>
      </w:r>
      <w:r w:rsidRPr="0057019F">
        <w:rPr>
          <w:b/>
          <w:bCs/>
        </w:rPr>
        <w:t>centralized hub for government hospitals across India</w:t>
      </w:r>
      <w:r w:rsidRPr="0057019F">
        <w:t>. This app leverages technology to enhance hospital operations, improve communication, and provide seamless access to essential healthcare services.</w:t>
      </w:r>
    </w:p>
    <w:p w14:paraId="75225E01" w14:textId="77777777" w:rsidR="0057019F" w:rsidRPr="0057019F" w:rsidRDefault="0057019F" w:rsidP="00405CAA">
      <w:pPr>
        <w:jc w:val="both"/>
      </w:pPr>
      <w:r w:rsidRPr="0057019F">
        <w:t>The platform is built with three primary user profiles—</w:t>
      </w:r>
      <w:r w:rsidRPr="0057019F">
        <w:rPr>
          <w:b/>
          <w:bCs/>
        </w:rPr>
        <w:t>patients, nurses, and doctors</w:t>
      </w:r>
      <w:r w:rsidRPr="0057019F">
        <w:t>—each offering tailored functionalities:</w:t>
      </w:r>
    </w:p>
    <w:p w14:paraId="08B59C65" w14:textId="77777777" w:rsidR="00405CAA" w:rsidRPr="0006520B" w:rsidRDefault="0057019F" w:rsidP="00405CAA">
      <w:pPr>
        <w:pStyle w:val="ListParagraph"/>
        <w:numPr>
          <w:ilvl w:val="0"/>
          <w:numId w:val="4"/>
        </w:numPr>
        <w:jc w:val="both"/>
      </w:pPr>
      <w:r w:rsidRPr="0006520B">
        <w:rPr>
          <w:b/>
          <w:bCs/>
        </w:rPr>
        <w:t>Patients</w:t>
      </w:r>
      <w:r w:rsidRPr="0006520B">
        <w:t xml:space="preserve"> can book appointments, receive real-time updates, access their digital health records, and communicate with healthcare professionals, reducing unnecessary hospital visits and wait times.</w:t>
      </w:r>
    </w:p>
    <w:p w14:paraId="37E669B6" w14:textId="77777777" w:rsidR="00405CAA" w:rsidRPr="0006520B" w:rsidRDefault="0057019F" w:rsidP="00405CAA">
      <w:pPr>
        <w:pStyle w:val="ListParagraph"/>
        <w:numPr>
          <w:ilvl w:val="0"/>
          <w:numId w:val="4"/>
        </w:numPr>
        <w:jc w:val="both"/>
      </w:pPr>
      <w:r w:rsidRPr="0006520B">
        <w:rPr>
          <w:b/>
          <w:bCs/>
        </w:rPr>
        <w:t>Nurses</w:t>
      </w:r>
      <w:r w:rsidRPr="0006520B">
        <w:t xml:space="preserve"> have access to shift management tools, real-time patient updates, and hospital announcements, enabling them to work more efficiently and deliver better care.</w:t>
      </w:r>
    </w:p>
    <w:p w14:paraId="0ADD8599" w14:textId="54EA3454" w:rsidR="0057019F" w:rsidRPr="0006520B" w:rsidRDefault="0057019F" w:rsidP="00405CAA">
      <w:pPr>
        <w:pStyle w:val="ListParagraph"/>
        <w:numPr>
          <w:ilvl w:val="0"/>
          <w:numId w:val="4"/>
        </w:numPr>
        <w:jc w:val="both"/>
      </w:pPr>
      <w:r w:rsidRPr="0006520B">
        <w:rPr>
          <w:b/>
          <w:bCs/>
        </w:rPr>
        <w:t>Doctors</w:t>
      </w:r>
      <w:r w:rsidRPr="0006520B">
        <w:t xml:space="preserve"> can manage patient consultations, review medical histories, and collaborate with hospital staff to ensure smooth hospital operations.</w:t>
      </w:r>
    </w:p>
    <w:p w14:paraId="6F5B00E4" w14:textId="77777777" w:rsidR="0057019F" w:rsidRPr="0057019F" w:rsidRDefault="0057019F" w:rsidP="00405CAA">
      <w:pPr>
        <w:jc w:val="both"/>
      </w:pPr>
      <w:r w:rsidRPr="0057019F">
        <w:t xml:space="preserve">By integrating all key stakeholders within a single digital ecosystem, this app aims to </w:t>
      </w:r>
      <w:r w:rsidRPr="0057019F">
        <w:rPr>
          <w:b/>
          <w:bCs/>
        </w:rPr>
        <w:t>bridge the gap between patients and healthcare providers, optimize hospital workflows, and enhance the overall efficiency of government hospitals</w:t>
      </w:r>
      <w:r w:rsidRPr="0057019F">
        <w:t xml:space="preserve">. With a user-friendly interface and a focus on accessibility, this initiative represents a step toward </w:t>
      </w:r>
      <w:r w:rsidRPr="0057019F">
        <w:rPr>
          <w:b/>
          <w:bCs/>
        </w:rPr>
        <w:t>modernizing India’s public healthcare system and ensuring quality medical services for all</w:t>
      </w:r>
      <w:r w:rsidRPr="0057019F">
        <w:t>.</w:t>
      </w:r>
    </w:p>
    <w:p w14:paraId="0A5331D5" w14:textId="77777777" w:rsidR="00A24793" w:rsidRDefault="00A24793" w:rsidP="00405CAA">
      <w:pPr>
        <w:jc w:val="both"/>
      </w:pPr>
    </w:p>
    <w:p w14:paraId="0D6D3FD5" w14:textId="20F967FC" w:rsidR="00FD19C1" w:rsidRDefault="00FD19C1" w:rsidP="00FD19C1">
      <w:pPr>
        <w:pStyle w:val="Heading1"/>
      </w:pPr>
      <w:bookmarkStart w:id="11" w:name="_Toc190768443"/>
      <w:r>
        <w:lastRenderedPageBreak/>
        <w:t>Index</w:t>
      </w:r>
      <w:bookmarkEnd w:id="11"/>
    </w:p>
    <w:sdt>
      <w:sdtPr>
        <w:rPr>
          <w:rFonts w:ascii="Century Gothic" w:eastAsiaTheme="minorHAnsi" w:hAnsi="Century Gothic" w:cstheme="minorBidi"/>
          <w:color w:val="auto"/>
          <w:sz w:val="28"/>
          <w:szCs w:val="24"/>
          <w:lang w:val="en-GB"/>
        </w:rPr>
        <w:id w:val="-1575269129"/>
        <w:docPartObj>
          <w:docPartGallery w:val="Table of Contents"/>
          <w:docPartUnique/>
        </w:docPartObj>
      </w:sdtPr>
      <w:sdtEndPr>
        <w:rPr>
          <w:b/>
          <w:bCs/>
          <w:noProof/>
        </w:rPr>
      </w:sdtEndPr>
      <w:sdtContent>
        <w:p w14:paraId="27257B4A" w14:textId="381D2480" w:rsidR="00FD19C1" w:rsidRDefault="00FD19C1">
          <w:pPr>
            <w:pStyle w:val="TOCHeading"/>
          </w:pPr>
          <w:r>
            <w:t>Table of Contents</w:t>
          </w:r>
        </w:p>
        <w:p w14:paraId="4FF38C25" w14:textId="7DA21545" w:rsidR="00EA6E90" w:rsidRDefault="00FD19C1" w:rsidP="00EA6E90">
          <w:pPr>
            <w:pStyle w:val="TOC1"/>
            <w:tabs>
              <w:tab w:val="right" w:leader="dot" w:pos="9345"/>
            </w:tabs>
            <w:rPr>
              <w:rFonts w:asciiTheme="minorHAnsi" w:eastAsiaTheme="minorEastAsia" w:hAnsiTheme="minorHAnsi"/>
              <w:noProof/>
              <w:kern w:val="2"/>
              <w:sz w:val="24"/>
              <w:lang w:val="en-IN" w:eastAsia="en-IN"/>
              <w14:ligatures w14:val="standardContextual"/>
            </w:rPr>
          </w:pPr>
          <w:r>
            <w:fldChar w:fldCharType="begin"/>
          </w:r>
          <w:r>
            <w:instrText xml:space="preserve"> TOC \o "1-3" \h \z \u </w:instrText>
          </w:r>
          <w:r>
            <w:fldChar w:fldCharType="separate"/>
          </w:r>
        </w:p>
        <w:p w14:paraId="4D5441CE" w14:textId="10F157F3"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42" w:history="1">
            <w:r w:rsidR="00EA6E90" w:rsidRPr="001705CA">
              <w:rPr>
                <w:rStyle w:val="Hyperlink"/>
                <w:noProof/>
              </w:rPr>
              <w:t>Introduction</w:t>
            </w:r>
            <w:r w:rsidR="00EA6E90">
              <w:rPr>
                <w:noProof/>
                <w:webHidden/>
              </w:rPr>
              <w:tab/>
            </w:r>
            <w:r w:rsidR="00EA6E90">
              <w:rPr>
                <w:noProof/>
                <w:webHidden/>
              </w:rPr>
              <w:fldChar w:fldCharType="begin"/>
            </w:r>
            <w:r w:rsidR="00EA6E90">
              <w:rPr>
                <w:noProof/>
                <w:webHidden/>
              </w:rPr>
              <w:instrText xml:space="preserve"> PAGEREF _Toc190768442 \h </w:instrText>
            </w:r>
            <w:r w:rsidR="00EA6E90">
              <w:rPr>
                <w:noProof/>
                <w:webHidden/>
              </w:rPr>
            </w:r>
            <w:r w:rsidR="00EA6E90">
              <w:rPr>
                <w:noProof/>
                <w:webHidden/>
              </w:rPr>
              <w:fldChar w:fldCharType="separate"/>
            </w:r>
            <w:r>
              <w:rPr>
                <w:noProof/>
                <w:webHidden/>
              </w:rPr>
              <w:t>2</w:t>
            </w:r>
            <w:r w:rsidR="00EA6E90">
              <w:rPr>
                <w:noProof/>
                <w:webHidden/>
              </w:rPr>
              <w:fldChar w:fldCharType="end"/>
            </w:r>
          </w:hyperlink>
        </w:p>
        <w:p w14:paraId="346D57ED" w14:textId="1AAB185B"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43" w:history="1">
            <w:r w:rsidR="00EA6E90" w:rsidRPr="001705CA">
              <w:rPr>
                <w:rStyle w:val="Hyperlink"/>
                <w:noProof/>
              </w:rPr>
              <w:t>Index</w:t>
            </w:r>
            <w:r w:rsidR="00EA6E90">
              <w:rPr>
                <w:noProof/>
                <w:webHidden/>
              </w:rPr>
              <w:tab/>
            </w:r>
            <w:r w:rsidR="00EA6E90">
              <w:rPr>
                <w:noProof/>
                <w:webHidden/>
              </w:rPr>
              <w:fldChar w:fldCharType="begin"/>
            </w:r>
            <w:r w:rsidR="00EA6E90">
              <w:rPr>
                <w:noProof/>
                <w:webHidden/>
              </w:rPr>
              <w:instrText xml:space="preserve"> PAGEREF _Toc190768443 \h </w:instrText>
            </w:r>
            <w:r w:rsidR="00EA6E90">
              <w:rPr>
                <w:noProof/>
                <w:webHidden/>
              </w:rPr>
            </w:r>
            <w:r w:rsidR="00EA6E90">
              <w:rPr>
                <w:noProof/>
                <w:webHidden/>
              </w:rPr>
              <w:fldChar w:fldCharType="separate"/>
            </w:r>
            <w:r>
              <w:rPr>
                <w:noProof/>
                <w:webHidden/>
              </w:rPr>
              <w:t>3</w:t>
            </w:r>
            <w:r w:rsidR="00EA6E90">
              <w:rPr>
                <w:noProof/>
                <w:webHidden/>
              </w:rPr>
              <w:fldChar w:fldCharType="end"/>
            </w:r>
          </w:hyperlink>
        </w:p>
        <w:p w14:paraId="61D2DBA3" w14:textId="07CED510"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44" w:history="1">
            <w:r w:rsidR="00EA6E90" w:rsidRPr="001705CA">
              <w:rPr>
                <w:rStyle w:val="Hyperlink"/>
                <w:noProof/>
              </w:rPr>
              <w:t>Team</w:t>
            </w:r>
            <w:r w:rsidR="00EA6E90">
              <w:rPr>
                <w:noProof/>
                <w:webHidden/>
              </w:rPr>
              <w:tab/>
            </w:r>
            <w:r w:rsidR="00EA6E90">
              <w:rPr>
                <w:noProof/>
                <w:webHidden/>
              </w:rPr>
              <w:fldChar w:fldCharType="begin"/>
            </w:r>
            <w:r w:rsidR="00EA6E90">
              <w:rPr>
                <w:noProof/>
                <w:webHidden/>
              </w:rPr>
              <w:instrText xml:space="preserve"> PAGEREF _Toc190768444 \h </w:instrText>
            </w:r>
            <w:r w:rsidR="00EA6E90">
              <w:rPr>
                <w:noProof/>
                <w:webHidden/>
              </w:rPr>
            </w:r>
            <w:r w:rsidR="00EA6E90">
              <w:rPr>
                <w:noProof/>
                <w:webHidden/>
              </w:rPr>
              <w:fldChar w:fldCharType="separate"/>
            </w:r>
            <w:r>
              <w:rPr>
                <w:noProof/>
                <w:webHidden/>
              </w:rPr>
              <w:t>4</w:t>
            </w:r>
            <w:r w:rsidR="00EA6E90">
              <w:rPr>
                <w:noProof/>
                <w:webHidden/>
              </w:rPr>
              <w:fldChar w:fldCharType="end"/>
            </w:r>
          </w:hyperlink>
        </w:p>
        <w:p w14:paraId="7140F36C" w14:textId="6D5D75A3"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45" w:history="1">
            <w:r w:rsidR="00EA6E90" w:rsidRPr="001705CA">
              <w:rPr>
                <w:rStyle w:val="Hyperlink"/>
                <w:noProof/>
              </w:rPr>
              <w:t>Identified Problem</w:t>
            </w:r>
            <w:r w:rsidR="00EA6E90">
              <w:rPr>
                <w:noProof/>
                <w:webHidden/>
              </w:rPr>
              <w:tab/>
            </w:r>
            <w:r w:rsidR="00EA6E90">
              <w:rPr>
                <w:noProof/>
                <w:webHidden/>
              </w:rPr>
              <w:fldChar w:fldCharType="begin"/>
            </w:r>
            <w:r w:rsidR="00EA6E90">
              <w:rPr>
                <w:noProof/>
                <w:webHidden/>
              </w:rPr>
              <w:instrText xml:space="preserve"> PAGEREF _Toc190768445 \h </w:instrText>
            </w:r>
            <w:r w:rsidR="00EA6E90">
              <w:rPr>
                <w:noProof/>
                <w:webHidden/>
              </w:rPr>
            </w:r>
            <w:r w:rsidR="00EA6E90">
              <w:rPr>
                <w:noProof/>
                <w:webHidden/>
              </w:rPr>
              <w:fldChar w:fldCharType="separate"/>
            </w:r>
            <w:r>
              <w:rPr>
                <w:noProof/>
                <w:webHidden/>
              </w:rPr>
              <w:t>11</w:t>
            </w:r>
            <w:r w:rsidR="00EA6E90">
              <w:rPr>
                <w:noProof/>
                <w:webHidden/>
              </w:rPr>
              <w:fldChar w:fldCharType="end"/>
            </w:r>
          </w:hyperlink>
        </w:p>
        <w:p w14:paraId="63C7760F" w14:textId="2E1B56D4"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46" w:history="1">
            <w:r w:rsidR="00EA6E90" w:rsidRPr="001705CA">
              <w:rPr>
                <w:rStyle w:val="Hyperlink"/>
                <w:noProof/>
              </w:rPr>
              <w:t>Primary Research</w:t>
            </w:r>
            <w:r w:rsidR="00EA6E90">
              <w:rPr>
                <w:noProof/>
                <w:webHidden/>
              </w:rPr>
              <w:tab/>
            </w:r>
            <w:r w:rsidR="00EA6E90">
              <w:rPr>
                <w:noProof/>
                <w:webHidden/>
              </w:rPr>
              <w:fldChar w:fldCharType="begin"/>
            </w:r>
            <w:r w:rsidR="00EA6E90">
              <w:rPr>
                <w:noProof/>
                <w:webHidden/>
              </w:rPr>
              <w:instrText xml:space="preserve"> PAGEREF _Toc190768446 \h </w:instrText>
            </w:r>
            <w:r w:rsidR="00EA6E90">
              <w:rPr>
                <w:noProof/>
                <w:webHidden/>
              </w:rPr>
            </w:r>
            <w:r w:rsidR="00EA6E90">
              <w:rPr>
                <w:noProof/>
                <w:webHidden/>
              </w:rPr>
              <w:fldChar w:fldCharType="separate"/>
            </w:r>
            <w:r>
              <w:rPr>
                <w:noProof/>
                <w:webHidden/>
              </w:rPr>
              <w:t>12</w:t>
            </w:r>
            <w:r w:rsidR="00EA6E90">
              <w:rPr>
                <w:noProof/>
                <w:webHidden/>
              </w:rPr>
              <w:fldChar w:fldCharType="end"/>
            </w:r>
          </w:hyperlink>
        </w:p>
        <w:p w14:paraId="76091927" w14:textId="21EBDBDA"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47" w:history="1">
            <w:r w:rsidR="00EA6E90" w:rsidRPr="001705CA">
              <w:rPr>
                <w:rStyle w:val="Hyperlink"/>
                <w:noProof/>
              </w:rPr>
              <w:t>Secondary Research</w:t>
            </w:r>
            <w:r w:rsidR="00EA6E90">
              <w:rPr>
                <w:noProof/>
                <w:webHidden/>
              </w:rPr>
              <w:tab/>
            </w:r>
            <w:r w:rsidR="00EA6E90">
              <w:rPr>
                <w:noProof/>
                <w:webHidden/>
              </w:rPr>
              <w:fldChar w:fldCharType="begin"/>
            </w:r>
            <w:r w:rsidR="00EA6E90">
              <w:rPr>
                <w:noProof/>
                <w:webHidden/>
              </w:rPr>
              <w:instrText xml:space="preserve"> PAGEREF _Toc190768447 \h </w:instrText>
            </w:r>
            <w:r w:rsidR="00EA6E90">
              <w:rPr>
                <w:noProof/>
                <w:webHidden/>
              </w:rPr>
            </w:r>
            <w:r w:rsidR="00EA6E90">
              <w:rPr>
                <w:noProof/>
                <w:webHidden/>
              </w:rPr>
              <w:fldChar w:fldCharType="separate"/>
            </w:r>
            <w:r>
              <w:rPr>
                <w:noProof/>
                <w:webHidden/>
              </w:rPr>
              <w:t>16</w:t>
            </w:r>
            <w:r w:rsidR="00EA6E90">
              <w:rPr>
                <w:noProof/>
                <w:webHidden/>
              </w:rPr>
              <w:fldChar w:fldCharType="end"/>
            </w:r>
          </w:hyperlink>
        </w:p>
        <w:p w14:paraId="5616E919" w14:textId="5EBB8DEC"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48" w:history="1">
            <w:r w:rsidR="00EA6E90" w:rsidRPr="001705CA">
              <w:rPr>
                <w:rStyle w:val="Hyperlink"/>
                <w:noProof/>
              </w:rPr>
              <w:t>Stakeholder Map</w:t>
            </w:r>
            <w:r w:rsidR="00EA6E90">
              <w:rPr>
                <w:noProof/>
                <w:webHidden/>
              </w:rPr>
              <w:tab/>
            </w:r>
            <w:r w:rsidR="00EA6E90">
              <w:rPr>
                <w:noProof/>
                <w:webHidden/>
              </w:rPr>
              <w:fldChar w:fldCharType="begin"/>
            </w:r>
            <w:r w:rsidR="00EA6E90">
              <w:rPr>
                <w:noProof/>
                <w:webHidden/>
              </w:rPr>
              <w:instrText xml:space="preserve"> PAGEREF _Toc190768448 \h </w:instrText>
            </w:r>
            <w:r w:rsidR="00EA6E90">
              <w:rPr>
                <w:noProof/>
                <w:webHidden/>
              </w:rPr>
            </w:r>
            <w:r w:rsidR="00EA6E90">
              <w:rPr>
                <w:noProof/>
                <w:webHidden/>
              </w:rPr>
              <w:fldChar w:fldCharType="separate"/>
            </w:r>
            <w:r>
              <w:rPr>
                <w:noProof/>
                <w:webHidden/>
              </w:rPr>
              <w:t>18</w:t>
            </w:r>
            <w:r w:rsidR="00EA6E90">
              <w:rPr>
                <w:noProof/>
                <w:webHidden/>
              </w:rPr>
              <w:fldChar w:fldCharType="end"/>
            </w:r>
          </w:hyperlink>
        </w:p>
        <w:p w14:paraId="47F94EB4" w14:textId="30EBF4E7"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49" w:history="1">
            <w:r w:rsidR="00EA6E90" w:rsidRPr="001705CA">
              <w:rPr>
                <w:rStyle w:val="Hyperlink"/>
                <w:noProof/>
              </w:rPr>
              <w:t>Description and elaboration</w:t>
            </w:r>
            <w:r w:rsidR="00EA6E90">
              <w:rPr>
                <w:noProof/>
                <w:webHidden/>
              </w:rPr>
              <w:tab/>
            </w:r>
            <w:r w:rsidR="00EA6E90">
              <w:rPr>
                <w:noProof/>
                <w:webHidden/>
              </w:rPr>
              <w:fldChar w:fldCharType="begin"/>
            </w:r>
            <w:r w:rsidR="00EA6E90">
              <w:rPr>
                <w:noProof/>
                <w:webHidden/>
              </w:rPr>
              <w:instrText xml:space="preserve"> PAGEREF _Toc190768449 \h </w:instrText>
            </w:r>
            <w:r w:rsidR="00EA6E90">
              <w:rPr>
                <w:noProof/>
                <w:webHidden/>
              </w:rPr>
            </w:r>
            <w:r w:rsidR="00EA6E90">
              <w:rPr>
                <w:noProof/>
                <w:webHidden/>
              </w:rPr>
              <w:fldChar w:fldCharType="separate"/>
            </w:r>
            <w:r>
              <w:rPr>
                <w:noProof/>
                <w:webHidden/>
              </w:rPr>
              <w:t>18</w:t>
            </w:r>
            <w:r w:rsidR="00EA6E90">
              <w:rPr>
                <w:noProof/>
                <w:webHidden/>
              </w:rPr>
              <w:fldChar w:fldCharType="end"/>
            </w:r>
          </w:hyperlink>
        </w:p>
        <w:p w14:paraId="424D3B70" w14:textId="2B0C261B"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50" w:history="1">
            <w:r w:rsidR="00EA6E90" w:rsidRPr="001705CA">
              <w:rPr>
                <w:rStyle w:val="Hyperlink"/>
                <w:noProof/>
              </w:rPr>
              <w:t>Identifying Creators and Victims</w:t>
            </w:r>
            <w:r w:rsidR="00EA6E90">
              <w:rPr>
                <w:noProof/>
                <w:webHidden/>
              </w:rPr>
              <w:tab/>
            </w:r>
            <w:r w:rsidR="00EA6E90">
              <w:rPr>
                <w:noProof/>
                <w:webHidden/>
              </w:rPr>
              <w:fldChar w:fldCharType="begin"/>
            </w:r>
            <w:r w:rsidR="00EA6E90">
              <w:rPr>
                <w:noProof/>
                <w:webHidden/>
              </w:rPr>
              <w:instrText xml:space="preserve"> PAGEREF _Toc190768450 \h </w:instrText>
            </w:r>
            <w:r w:rsidR="00EA6E90">
              <w:rPr>
                <w:noProof/>
                <w:webHidden/>
              </w:rPr>
            </w:r>
            <w:r w:rsidR="00EA6E90">
              <w:rPr>
                <w:noProof/>
                <w:webHidden/>
              </w:rPr>
              <w:fldChar w:fldCharType="separate"/>
            </w:r>
            <w:r>
              <w:rPr>
                <w:noProof/>
                <w:webHidden/>
              </w:rPr>
              <w:t>19</w:t>
            </w:r>
            <w:r w:rsidR="00EA6E90">
              <w:rPr>
                <w:noProof/>
                <w:webHidden/>
              </w:rPr>
              <w:fldChar w:fldCharType="end"/>
            </w:r>
          </w:hyperlink>
        </w:p>
        <w:p w14:paraId="27EE0EAE" w14:textId="0CEAE681"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51" w:history="1">
            <w:r w:rsidR="00EA6E90" w:rsidRPr="001705CA">
              <w:rPr>
                <w:rStyle w:val="Hyperlink"/>
                <w:noProof/>
              </w:rPr>
              <w:t>The Map</w:t>
            </w:r>
            <w:r w:rsidR="00EA6E90">
              <w:rPr>
                <w:noProof/>
                <w:webHidden/>
              </w:rPr>
              <w:tab/>
            </w:r>
            <w:r w:rsidR="00EA6E90">
              <w:rPr>
                <w:noProof/>
                <w:webHidden/>
              </w:rPr>
              <w:fldChar w:fldCharType="begin"/>
            </w:r>
            <w:r w:rsidR="00EA6E90">
              <w:rPr>
                <w:noProof/>
                <w:webHidden/>
              </w:rPr>
              <w:instrText xml:space="preserve"> PAGEREF _Toc190768451 \h </w:instrText>
            </w:r>
            <w:r w:rsidR="00EA6E90">
              <w:rPr>
                <w:noProof/>
                <w:webHidden/>
              </w:rPr>
            </w:r>
            <w:r w:rsidR="00EA6E90">
              <w:rPr>
                <w:noProof/>
                <w:webHidden/>
              </w:rPr>
              <w:fldChar w:fldCharType="separate"/>
            </w:r>
            <w:r>
              <w:rPr>
                <w:noProof/>
                <w:webHidden/>
              </w:rPr>
              <w:t>21</w:t>
            </w:r>
            <w:r w:rsidR="00EA6E90">
              <w:rPr>
                <w:noProof/>
                <w:webHidden/>
              </w:rPr>
              <w:fldChar w:fldCharType="end"/>
            </w:r>
          </w:hyperlink>
        </w:p>
        <w:p w14:paraId="72B5FEA0" w14:textId="60042678"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52" w:history="1">
            <w:r w:rsidR="00EA6E90" w:rsidRPr="001705CA">
              <w:rPr>
                <w:rStyle w:val="Hyperlink"/>
                <w:noProof/>
              </w:rPr>
              <w:t>Why Web</w:t>
            </w:r>
            <w:r w:rsidR="00EA6E90">
              <w:rPr>
                <w:noProof/>
                <w:webHidden/>
              </w:rPr>
              <w:tab/>
            </w:r>
            <w:r w:rsidR="00EA6E90">
              <w:rPr>
                <w:noProof/>
                <w:webHidden/>
              </w:rPr>
              <w:fldChar w:fldCharType="begin"/>
            </w:r>
            <w:r w:rsidR="00EA6E90">
              <w:rPr>
                <w:noProof/>
                <w:webHidden/>
              </w:rPr>
              <w:instrText xml:space="preserve"> PAGEREF _Toc190768452 \h </w:instrText>
            </w:r>
            <w:r w:rsidR="00EA6E90">
              <w:rPr>
                <w:noProof/>
                <w:webHidden/>
              </w:rPr>
            </w:r>
            <w:r w:rsidR="00EA6E90">
              <w:rPr>
                <w:noProof/>
                <w:webHidden/>
              </w:rPr>
              <w:fldChar w:fldCharType="separate"/>
            </w:r>
            <w:r>
              <w:rPr>
                <w:noProof/>
                <w:webHidden/>
              </w:rPr>
              <w:t>23</w:t>
            </w:r>
            <w:r w:rsidR="00EA6E90">
              <w:rPr>
                <w:noProof/>
                <w:webHidden/>
              </w:rPr>
              <w:fldChar w:fldCharType="end"/>
            </w:r>
          </w:hyperlink>
        </w:p>
        <w:p w14:paraId="4AF64306" w14:textId="55EE2E9E"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53" w:history="1">
            <w:r w:rsidR="00EA6E90" w:rsidRPr="001705CA">
              <w:rPr>
                <w:rStyle w:val="Hyperlink"/>
                <w:noProof/>
              </w:rPr>
              <w:t>Description and elaboration</w:t>
            </w:r>
            <w:r w:rsidR="00EA6E90">
              <w:rPr>
                <w:noProof/>
                <w:webHidden/>
              </w:rPr>
              <w:tab/>
            </w:r>
            <w:r w:rsidR="00EA6E90">
              <w:rPr>
                <w:noProof/>
                <w:webHidden/>
              </w:rPr>
              <w:fldChar w:fldCharType="begin"/>
            </w:r>
            <w:r w:rsidR="00EA6E90">
              <w:rPr>
                <w:noProof/>
                <w:webHidden/>
              </w:rPr>
              <w:instrText xml:space="preserve"> PAGEREF _Toc190768453 \h </w:instrText>
            </w:r>
            <w:r w:rsidR="00EA6E90">
              <w:rPr>
                <w:noProof/>
                <w:webHidden/>
              </w:rPr>
            </w:r>
            <w:r w:rsidR="00EA6E90">
              <w:rPr>
                <w:noProof/>
                <w:webHidden/>
              </w:rPr>
              <w:fldChar w:fldCharType="separate"/>
            </w:r>
            <w:r>
              <w:rPr>
                <w:noProof/>
                <w:webHidden/>
              </w:rPr>
              <w:t>23</w:t>
            </w:r>
            <w:r w:rsidR="00EA6E90">
              <w:rPr>
                <w:noProof/>
                <w:webHidden/>
              </w:rPr>
              <w:fldChar w:fldCharType="end"/>
            </w:r>
          </w:hyperlink>
        </w:p>
        <w:p w14:paraId="6476239B" w14:textId="05575F18"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54" w:history="1">
            <w:r w:rsidR="00EA6E90" w:rsidRPr="001705CA">
              <w:rPr>
                <w:rStyle w:val="Hyperlink"/>
                <w:noProof/>
              </w:rPr>
              <w:t>Root Cause Analysis</w:t>
            </w:r>
            <w:r w:rsidR="00EA6E90">
              <w:rPr>
                <w:noProof/>
                <w:webHidden/>
              </w:rPr>
              <w:tab/>
            </w:r>
            <w:r w:rsidR="00EA6E90">
              <w:rPr>
                <w:noProof/>
                <w:webHidden/>
              </w:rPr>
              <w:fldChar w:fldCharType="begin"/>
            </w:r>
            <w:r w:rsidR="00EA6E90">
              <w:rPr>
                <w:noProof/>
                <w:webHidden/>
              </w:rPr>
              <w:instrText xml:space="preserve"> PAGEREF _Toc190768454 \h </w:instrText>
            </w:r>
            <w:r w:rsidR="00EA6E90">
              <w:rPr>
                <w:noProof/>
                <w:webHidden/>
              </w:rPr>
            </w:r>
            <w:r w:rsidR="00EA6E90">
              <w:rPr>
                <w:noProof/>
                <w:webHidden/>
              </w:rPr>
              <w:fldChar w:fldCharType="separate"/>
            </w:r>
            <w:r>
              <w:rPr>
                <w:noProof/>
                <w:webHidden/>
              </w:rPr>
              <w:t>25</w:t>
            </w:r>
            <w:r w:rsidR="00EA6E90">
              <w:rPr>
                <w:noProof/>
                <w:webHidden/>
              </w:rPr>
              <w:fldChar w:fldCharType="end"/>
            </w:r>
          </w:hyperlink>
        </w:p>
        <w:p w14:paraId="2340D6C3" w14:textId="702F7562"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55" w:history="1">
            <w:r w:rsidR="00EA6E90" w:rsidRPr="001705CA">
              <w:rPr>
                <w:rStyle w:val="Hyperlink"/>
                <w:noProof/>
              </w:rPr>
              <w:t>The Map</w:t>
            </w:r>
            <w:r w:rsidR="00EA6E90">
              <w:rPr>
                <w:noProof/>
                <w:webHidden/>
              </w:rPr>
              <w:tab/>
            </w:r>
            <w:r w:rsidR="00EA6E90">
              <w:rPr>
                <w:noProof/>
                <w:webHidden/>
              </w:rPr>
              <w:fldChar w:fldCharType="begin"/>
            </w:r>
            <w:r w:rsidR="00EA6E90">
              <w:rPr>
                <w:noProof/>
                <w:webHidden/>
              </w:rPr>
              <w:instrText xml:space="preserve"> PAGEREF _Toc190768455 \h </w:instrText>
            </w:r>
            <w:r w:rsidR="00EA6E90">
              <w:rPr>
                <w:noProof/>
                <w:webHidden/>
              </w:rPr>
            </w:r>
            <w:r w:rsidR="00EA6E90">
              <w:rPr>
                <w:noProof/>
                <w:webHidden/>
              </w:rPr>
              <w:fldChar w:fldCharType="separate"/>
            </w:r>
            <w:r>
              <w:rPr>
                <w:noProof/>
                <w:webHidden/>
              </w:rPr>
              <w:t>26</w:t>
            </w:r>
            <w:r w:rsidR="00EA6E90">
              <w:rPr>
                <w:noProof/>
                <w:webHidden/>
              </w:rPr>
              <w:fldChar w:fldCharType="end"/>
            </w:r>
          </w:hyperlink>
        </w:p>
        <w:p w14:paraId="097BCE6F" w14:textId="78C9ECBC"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56" w:history="1">
            <w:r w:rsidR="00EA6E90" w:rsidRPr="001705CA">
              <w:rPr>
                <w:rStyle w:val="Hyperlink"/>
                <w:noProof/>
              </w:rPr>
              <w:t>Empathy Map</w:t>
            </w:r>
            <w:r w:rsidR="00EA6E90">
              <w:rPr>
                <w:noProof/>
                <w:webHidden/>
              </w:rPr>
              <w:tab/>
            </w:r>
            <w:r w:rsidR="00EA6E90">
              <w:rPr>
                <w:noProof/>
                <w:webHidden/>
              </w:rPr>
              <w:fldChar w:fldCharType="begin"/>
            </w:r>
            <w:r w:rsidR="00EA6E90">
              <w:rPr>
                <w:noProof/>
                <w:webHidden/>
              </w:rPr>
              <w:instrText xml:space="preserve"> PAGEREF _Toc190768456 \h </w:instrText>
            </w:r>
            <w:r w:rsidR="00EA6E90">
              <w:rPr>
                <w:noProof/>
                <w:webHidden/>
              </w:rPr>
            </w:r>
            <w:r w:rsidR="00EA6E90">
              <w:rPr>
                <w:noProof/>
                <w:webHidden/>
              </w:rPr>
              <w:fldChar w:fldCharType="separate"/>
            </w:r>
            <w:r>
              <w:rPr>
                <w:noProof/>
                <w:webHidden/>
              </w:rPr>
              <w:t>28</w:t>
            </w:r>
            <w:r w:rsidR="00EA6E90">
              <w:rPr>
                <w:noProof/>
                <w:webHidden/>
              </w:rPr>
              <w:fldChar w:fldCharType="end"/>
            </w:r>
          </w:hyperlink>
        </w:p>
        <w:p w14:paraId="6DAB38C3" w14:textId="14ED1675"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57" w:history="1">
            <w:r w:rsidR="00EA6E90" w:rsidRPr="001705CA">
              <w:rPr>
                <w:rStyle w:val="Hyperlink"/>
                <w:noProof/>
              </w:rPr>
              <w:t>Description and Elaboration</w:t>
            </w:r>
            <w:r w:rsidR="00EA6E90">
              <w:rPr>
                <w:noProof/>
                <w:webHidden/>
              </w:rPr>
              <w:tab/>
            </w:r>
            <w:r w:rsidR="00EA6E90">
              <w:rPr>
                <w:noProof/>
                <w:webHidden/>
              </w:rPr>
              <w:fldChar w:fldCharType="begin"/>
            </w:r>
            <w:r w:rsidR="00EA6E90">
              <w:rPr>
                <w:noProof/>
                <w:webHidden/>
              </w:rPr>
              <w:instrText xml:space="preserve"> PAGEREF _Toc190768457 \h </w:instrText>
            </w:r>
            <w:r w:rsidR="00EA6E90">
              <w:rPr>
                <w:noProof/>
                <w:webHidden/>
              </w:rPr>
            </w:r>
            <w:r w:rsidR="00EA6E90">
              <w:rPr>
                <w:noProof/>
                <w:webHidden/>
              </w:rPr>
              <w:fldChar w:fldCharType="separate"/>
            </w:r>
            <w:r>
              <w:rPr>
                <w:noProof/>
                <w:webHidden/>
              </w:rPr>
              <w:t>28</w:t>
            </w:r>
            <w:r w:rsidR="00EA6E90">
              <w:rPr>
                <w:noProof/>
                <w:webHidden/>
              </w:rPr>
              <w:fldChar w:fldCharType="end"/>
            </w:r>
          </w:hyperlink>
        </w:p>
        <w:p w14:paraId="5CAD72C5" w14:textId="54E691C0"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58" w:history="1">
            <w:r w:rsidR="00EA6E90" w:rsidRPr="001705CA">
              <w:rPr>
                <w:rStyle w:val="Hyperlink"/>
                <w:noProof/>
              </w:rPr>
              <w:t>The Map</w:t>
            </w:r>
            <w:r w:rsidR="00EA6E90">
              <w:rPr>
                <w:noProof/>
                <w:webHidden/>
              </w:rPr>
              <w:tab/>
            </w:r>
            <w:r w:rsidR="00EA6E90">
              <w:rPr>
                <w:noProof/>
                <w:webHidden/>
              </w:rPr>
              <w:fldChar w:fldCharType="begin"/>
            </w:r>
            <w:r w:rsidR="00EA6E90">
              <w:rPr>
                <w:noProof/>
                <w:webHidden/>
              </w:rPr>
              <w:instrText xml:space="preserve"> PAGEREF _Toc190768458 \h </w:instrText>
            </w:r>
            <w:r w:rsidR="00EA6E90">
              <w:rPr>
                <w:noProof/>
                <w:webHidden/>
              </w:rPr>
            </w:r>
            <w:r w:rsidR="00EA6E90">
              <w:rPr>
                <w:noProof/>
                <w:webHidden/>
              </w:rPr>
              <w:fldChar w:fldCharType="separate"/>
            </w:r>
            <w:r>
              <w:rPr>
                <w:noProof/>
                <w:webHidden/>
              </w:rPr>
              <w:t>33</w:t>
            </w:r>
            <w:r w:rsidR="00EA6E90">
              <w:rPr>
                <w:noProof/>
                <w:webHidden/>
              </w:rPr>
              <w:fldChar w:fldCharType="end"/>
            </w:r>
          </w:hyperlink>
        </w:p>
        <w:p w14:paraId="0518D8FF" w14:textId="37A651E4"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59" w:history="1">
            <w:r w:rsidR="00EA6E90" w:rsidRPr="001705CA">
              <w:rPr>
                <w:rStyle w:val="Hyperlink"/>
                <w:noProof/>
              </w:rPr>
              <w:t>How might we?</w:t>
            </w:r>
            <w:r w:rsidR="00EA6E90">
              <w:rPr>
                <w:noProof/>
                <w:webHidden/>
              </w:rPr>
              <w:tab/>
            </w:r>
            <w:r w:rsidR="00EA6E90">
              <w:rPr>
                <w:noProof/>
                <w:webHidden/>
              </w:rPr>
              <w:fldChar w:fldCharType="begin"/>
            </w:r>
            <w:r w:rsidR="00EA6E90">
              <w:rPr>
                <w:noProof/>
                <w:webHidden/>
              </w:rPr>
              <w:instrText xml:space="preserve"> PAGEREF _Toc190768459 \h </w:instrText>
            </w:r>
            <w:r w:rsidR="00EA6E90">
              <w:rPr>
                <w:noProof/>
                <w:webHidden/>
              </w:rPr>
            </w:r>
            <w:r w:rsidR="00EA6E90">
              <w:rPr>
                <w:noProof/>
                <w:webHidden/>
              </w:rPr>
              <w:fldChar w:fldCharType="separate"/>
            </w:r>
            <w:r>
              <w:rPr>
                <w:noProof/>
                <w:webHidden/>
              </w:rPr>
              <w:t>35</w:t>
            </w:r>
            <w:r w:rsidR="00EA6E90">
              <w:rPr>
                <w:noProof/>
                <w:webHidden/>
              </w:rPr>
              <w:fldChar w:fldCharType="end"/>
            </w:r>
          </w:hyperlink>
        </w:p>
        <w:p w14:paraId="2549518E" w14:textId="5EF38D47"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60" w:history="1">
            <w:r w:rsidR="00EA6E90" w:rsidRPr="001705CA">
              <w:rPr>
                <w:rStyle w:val="Hyperlink"/>
                <w:noProof/>
              </w:rPr>
              <w:t>Ideation</w:t>
            </w:r>
            <w:r w:rsidR="00EA6E90">
              <w:rPr>
                <w:noProof/>
                <w:webHidden/>
              </w:rPr>
              <w:tab/>
            </w:r>
            <w:r w:rsidR="00EA6E90">
              <w:rPr>
                <w:noProof/>
                <w:webHidden/>
              </w:rPr>
              <w:fldChar w:fldCharType="begin"/>
            </w:r>
            <w:r w:rsidR="00EA6E90">
              <w:rPr>
                <w:noProof/>
                <w:webHidden/>
              </w:rPr>
              <w:instrText xml:space="preserve"> PAGEREF _Toc190768460 \h </w:instrText>
            </w:r>
            <w:r w:rsidR="00EA6E90">
              <w:rPr>
                <w:noProof/>
                <w:webHidden/>
              </w:rPr>
            </w:r>
            <w:r w:rsidR="00EA6E90">
              <w:rPr>
                <w:noProof/>
                <w:webHidden/>
              </w:rPr>
              <w:fldChar w:fldCharType="separate"/>
            </w:r>
            <w:r>
              <w:rPr>
                <w:noProof/>
                <w:webHidden/>
              </w:rPr>
              <w:t>36</w:t>
            </w:r>
            <w:r w:rsidR="00EA6E90">
              <w:rPr>
                <w:noProof/>
                <w:webHidden/>
              </w:rPr>
              <w:fldChar w:fldCharType="end"/>
            </w:r>
          </w:hyperlink>
        </w:p>
        <w:p w14:paraId="08CA80CB" w14:textId="7EAB0C3B"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61" w:history="1">
            <w:r w:rsidR="00EA6E90" w:rsidRPr="001705CA">
              <w:rPr>
                <w:rStyle w:val="Hyperlink"/>
                <w:noProof/>
              </w:rPr>
              <w:t>Our ideas</w:t>
            </w:r>
            <w:r w:rsidR="00EA6E90">
              <w:rPr>
                <w:noProof/>
                <w:webHidden/>
              </w:rPr>
              <w:tab/>
            </w:r>
            <w:r w:rsidR="00EA6E90">
              <w:rPr>
                <w:noProof/>
                <w:webHidden/>
              </w:rPr>
              <w:fldChar w:fldCharType="begin"/>
            </w:r>
            <w:r w:rsidR="00EA6E90">
              <w:rPr>
                <w:noProof/>
                <w:webHidden/>
              </w:rPr>
              <w:instrText xml:space="preserve"> PAGEREF _Toc190768461 \h </w:instrText>
            </w:r>
            <w:r w:rsidR="00EA6E90">
              <w:rPr>
                <w:noProof/>
                <w:webHidden/>
              </w:rPr>
            </w:r>
            <w:r w:rsidR="00EA6E90">
              <w:rPr>
                <w:noProof/>
                <w:webHidden/>
              </w:rPr>
              <w:fldChar w:fldCharType="separate"/>
            </w:r>
            <w:r>
              <w:rPr>
                <w:noProof/>
                <w:webHidden/>
              </w:rPr>
              <w:t>36</w:t>
            </w:r>
            <w:r w:rsidR="00EA6E90">
              <w:rPr>
                <w:noProof/>
                <w:webHidden/>
              </w:rPr>
              <w:fldChar w:fldCharType="end"/>
            </w:r>
          </w:hyperlink>
        </w:p>
        <w:p w14:paraId="5BBB94CE" w14:textId="5E4C7B60" w:rsidR="00EA6E90" w:rsidRDefault="0059404D">
          <w:pPr>
            <w:pStyle w:val="TOC2"/>
            <w:tabs>
              <w:tab w:val="right" w:leader="dot" w:pos="9345"/>
            </w:tabs>
            <w:rPr>
              <w:rFonts w:asciiTheme="minorHAnsi" w:eastAsiaTheme="minorEastAsia" w:hAnsiTheme="minorHAnsi"/>
              <w:noProof/>
              <w:kern w:val="2"/>
              <w:sz w:val="24"/>
              <w:lang w:val="en-IN" w:eastAsia="en-IN"/>
              <w14:ligatures w14:val="standardContextual"/>
            </w:rPr>
          </w:pPr>
          <w:hyperlink w:anchor="_Toc190768462" w:history="1">
            <w:r w:rsidR="00EA6E90" w:rsidRPr="001705CA">
              <w:rPr>
                <w:rStyle w:val="Hyperlink"/>
                <w:noProof/>
              </w:rPr>
              <w:t>DVF Analysis of our solutions</w:t>
            </w:r>
            <w:r w:rsidR="00EA6E90">
              <w:rPr>
                <w:noProof/>
                <w:webHidden/>
              </w:rPr>
              <w:tab/>
            </w:r>
            <w:r w:rsidR="00EA6E90">
              <w:rPr>
                <w:noProof/>
                <w:webHidden/>
              </w:rPr>
              <w:fldChar w:fldCharType="begin"/>
            </w:r>
            <w:r w:rsidR="00EA6E90">
              <w:rPr>
                <w:noProof/>
                <w:webHidden/>
              </w:rPr>
              <w:instrText xml:space="preserve"> PAGEREF _Toc190768462 \h </w:instrText>
            </w:r>
            <w:r w:rsidR="00EA6E90">
              <w:rPr>
                <w:noProof/>
                <w:webHidden/>
              </w:rPr>
            </w:r>
            <w:r w:rsidR="00EA6E90">
              <w:rPr>
                <w:noProof/>
                <w:webHidden/>
              </w:rPr>
              <w:fldChar w:fldCharType="separate"/>
            </w:r>
            <w:r>
              <w:rPr>
                <w:noProof/>
                <w:webHidden/>
              </w:rPr>
              <w:t>39</w:t>
            </w:r>
            <w:r w:rsidR="00EA6E90">
              <w:rPr>
                <w:noProof/>
                <w:webHidden/>
              </w:rPr>
              <w:fldChar w:fldCharType="end"/>
            </w:r>
          </w:hyperlink>
        </w:p>
        <w:p w14:paraId="4648915B" w14:textId="4540CF1D"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63" w:history="1">
            <w:r w:rsidR="00EA6E90" w:rsidRPr="001705CA">
              <w:rPr>
                <w:rStyle w:val="Hyperlink"/>
                <w:noProof/>
              </w:rPr>
              <w:t>Prototype</w:t>
            </w:r>
            <w:r w:rsidR="00EA6E90">
              <w:rPr>
                <w:noProof/>
                <w:webHidden/>
              </w:rPr>
              <w:tab/>
            </w:r>
            <w:r w:rsidR="00EA6E90">
              <w:rPr>
                <w:noProof/>
                <w:webHidden/>
              </w:rPr>
              <w:fldChar w:fldCharType="begin"/>
            </w:r>
            <w:r w:rsidR="00EA6E90">
              <w:rPr>
                <w:noProof/>
                <w:webHidden/>
              </w:rPr>
              <w:instrText xml:space="preserve"> PAGEREF _Toc190768463 \h </w:instrText>
            </w:r>
            <w:r w:rsidR="00EA6E90">
              <w:rPr>
                <w:noProof/>
                <w:webHidden/>
              </w:rPr>
            </w:r>
            <w:r w:rsidR="00EA6E90">
              <w:rPr>
                <w:noProof/>
                <w:webHidden/>
              </w:rPr>
              <w:fldChar w:fldCharType="separate"/>
            </w:r>
            <w:r>
              <w:rPr>
                <w:noProof/>
                <w:webHidden/>
              </w:rPr>
              <w:t>41</w:t>
            </w:r>
            <w:r w:rsidR="00EA6E90">
              <w:rPr>
                <w:noProof/>
                <w:webHidden/>
              </w:rPr>
              <w:fldChar w:fldCharType="end"/>
            </w:r>
          </w:hyperlink>
        </w:p>
        <w:p w14:paraId="68FD26D3" w14:textId="24F80285"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64" w:history="1">
            <w:r w:rsidR="00EA6E90" w:rsidRPr="001705CA">
              <w:rPr>
                <w:rStyle w:val="Hyperlink"/>
                <w:noProof/>
              </w:rPr>
              <w:t>Testing</w:t>
            </w:r>
            <w:r w:rsidR="00EA6E90">
              <w:rPr>
                <w:noProof/>
                <w:webHidden/>
              </w:rPr>
              <w:tab/>
            </w:r>
            <w:r w:rsidR="00EA6E90">
              <w:rPr>
                <w:noProof/>
                <w:webHidden/>
              </w:rPr>
              <w:fldChar w:fldCharType="begin"/>
            </w:r>
            <w:r w:rsidR="00EA6E90">
              <w:rPr>
                <w:noProof/>
                <w:webHidden/>
              </w:rPr>
              <w:instrText xml:space="preserve"> PAGEREF _Toc190768464 \h </w:instrText>
            </w:r>
            <w:r w:rsidR="00EA6E90">
              <w:rPr>
                <w:noProof/>
                <w:webHidden/>
              </w:rPr>
            </w:r>
            <w:r w:rsidR="00EA6E90">
              <w:rPr>
                <w:noProof/>
                <w:webHidden/>
              </w:rPr>
              <w:fldChar w:fldCharType="separate"/>
            </w:r>
            <w:r>
              <w:rPr>
                <w:noProof/>
                <w:webHidden/>
              </w:rPr>
              <w:t>44</w:t>
            </w:r>
            <w:r w:rsidR="00EA6E90">
              <w:rPr>
                <w:noProof/>
                <w:webHidden/>
              </w:rPr>
              <w:fldChar w:fldCharType="end"/>
            </w:r>
          </w:hyperlink>
        </w:p>
        <w:p w14:paraId="52C75387" w14:textId="6C6A090E"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65" w:history="1">
            <w:r w:rsidR="00EA6E90" w:rsidRPr="001705CA">
              <w:rPr>
                <w:rStyle w:val="Hyperlink"/>
                <w:noProof/>
              </w:rPr>
              <w:t>Work log</w:t>
            </w:r>
            <w:r w:rsidR="00EA6E90">
              <w:rPr>
                <w:noProof/>
                <w:webHidden/>
              </w:rPr>
              <w:tab/>
            </w:r>
            <w:r w:rsidR="00EA6E90">
              <w:rPr>
                <w:noProof/>
                <w:webHidden/>
              </w:rPr>
              <w:fldChar w:fldCharType="begin"/>
            </w:r>
            <w:r w:rsidR="00EA6E90">
              <w:rPr>
                <w:noProof/>
                <w:webHidden/>
              </w:rPr>
              <w:instrText xml:space="preserve"> PAGEREF _Toc190768465 \h </w:instrText>
            </w:r>
            <w:r w:rsidR="00EA6E90">
              <w:rPr>
                <w:noProof/>
                <w:webHidden/>
              </w:rPr>
            </w:r>
            <w:r w:rsidR="00EA6E90">
              <w:rPr>
                <w:noProof/>
                <w:webHidden/>
              </w:rPr>
              <w:fldChar w:fldCharType="separate"/>
            </w:r>
            <w:r>
              <w:rPr>
                <w:noProof/>
                <w:webHidden/>
              </w:rPr>
              <w:t>45</w:t>
            </w:r>
            <w:r w:rsidR="00EA6E90">
              <w:rPr>
                <w:noProof/>
                <w:webHidden/>
              </w:rPr>
              <w:fldChar w:fldCharType="end"/>
            </w:r>
          </w:hyperlink>
        </w:p>
        <w:p w14:paraId="43DC4AF1" w14:textId="478FC3E9" w:rsidR="00EA6E90" w:rsidRDefault="0059404D">
          <w:pPr>
            <w:pStyle w:val="TOC1"/>
            <w:tabs>
              <w:tab w:val="right" w:leader="dot" w:pos="9345"/>
            </w:tabs>
            <w:rPr>
              <w:rFonts w:asciiTheme="minorHAnsi" w:eastAsiaTheme="minorEastAsia" w:hAnsiTheme="minorHAnsi"/>
              <w:noProof/>
              <w:kern w:val="2"/>
              <w:sz w:val="24"/>
              <w:lang w:val="en-IN" w:eastAsia="en-IN"/>
              <w14:ligatures w14:val="standardContextual"/>
            </w:rPr>
          </w:pPr>
          <w:hyperlink w:anchor="_Toc190768466" w:history="1">
            <w:r w:rsidR="00EA6E90" w:rsidRPr="001705CA">
              <w:rPr>
                <w:rStyle w:val="Hyperlink"/>
                <w:noProof/>
              </w:rPr>
              <w:t>References</w:t>
            </w:r>
            <w:r w:rsidR="00EA6E90">
              <w:rPr>
                <w:noProof/>
                <w:webHidden/>
              </w:rPr>
              <w:tab/>
            </w:r>
            <w:r w:rsidR="00EA6E90">
              <w:rPr>
                <w:noProof/>
                <w:webHidden/>
              </w:rPr>
              <w:fldChar w:fldCharType="begin"/>
            </w:r>
            <w:r w:rsidR="00EA6E90">
              <w:rPr>
                <w:noProof/>
                <w:webHidden/>
              </w:rPr>
              <w:instrText xml:space="preserve"> PAGEREF _Toc190768466 \h </w:instrText>
            </w:r>
            <w:r w:rsidR="00EA6E90">
              <w:rPr>
                <w:noProof/>
                <w:webHidden/>
              </w:rPr>
            </w:r>
            <w:r w:rsidR="00EA6E90">
              <w:rPr>
                <w:noProof/>
                <w:webHidden/>
              </w:rPr>
              <w:fldChar w:fldCharType="separate"/>
            </w:r>
            <w:r>
              <w:rPr>
                <w:noProof/>
                <w:webHidden/>
              </w:rPr>
              <w:t>46</w:t>
            </w:r>
            <w:r w:rsidR="00EA6E90">
              <w:rPr>
                <w:noProof/>
                <w:webHidden/>
              </w:rPr>
              <w:fldChar w:fldCharType="end"/>
            </w:r>
          </w:hyperlink>
        </w:p>
        <w:p w14:paraId="63F78904" w14:textId="7533E4C7" w:rsidR="00FD19C1" w:rsidRDefault="00FD19C1">
          <w:r>
            <w:rPr>
              <w:b/>
              <w:bCs/>
              <w:noProof/>
            </w:rPr>
            <w:lastRenderedPageBreak/>
            <w:fldChar w:fldCharType="end"/>
          </w:r>
        </w:p>
      </w:sdtContent>
    </w:sdt>
    <w:p w14:paraId="5AAA122A" w14:textId="77777777" w:rsidR="00FD19C1" w:rsidRPr="00FD19C1" w:rsidRDefault="00FD19C1" w:rsidP="00FD19C1"/>
    <w:p w14:paraId="413CDA2A" w14:textId="77777777" w:rsidR="00637665" w:rsidRPr="0006520B" w:rsidRDefault="00405CAA" w:rsidP="001B476D">
      <w:pPr>
        <w:pStyle w:val="Heading1"/>
      </w:pPr>
      <w:bookmarkStart w:id="12" w:name="_Toc190768444"/>
      <w:r w:rsidRPr="0006520B">
        <w:t>Team</w:t>
      </w:r>
      <w:bookmarkEnd w:id="12"/>
    </w:p>
    <w:p w14:paraId="2B08DB4D" w14:textId="581D2DFC" w:rsidR="001B476D" w:rsidRDefault="00197728" w:rsidP="001B476D">
      <w:pPr>
        <w:jc w:val="both"/>
      </w:pPr>
      <w:r w:rsidRPr="0006520B">
        <w:t>Our team is a group of passionate individuals dedicated to researching and developing a digital solution that can transform the way government hospitals operate. With a shared vision of improving healthcare accessibility and efficiency, we have been conducting in-depth research on hospital workflows, patient experiences, and technological solutions that can bridge the gaps in public healthcare systems.</w:t>
      </w:r>
      <w:r w:rsidR="001B476D" w:rsidRPr="0006520B">
        <w:t xml:space="preserve"> A group of people from different backgrounds and stories but can manage to have the best time together. Our team’s name pretty much manages to sum up what we are as a group. But whatever we do, we manage to create magic, whether it's the ability to keep laughing, or coming up with the best ideas for a project.</w:t>
      </w:r>
    </w:p>
    <w:p w14:paraId="377CAF58" w14:textId="77777777" w:rsidR="00B20D75" w:rsidRDefault="00B20D75" w:rsidP="001B476D">
      <w:pPr>
        <w:jc w:val="both"/>
      </w:pPr>
    </w:p>
    <w:p w14:paraId="7EBF3200" w14:textId="77777777" w:rsidR="00B20D75" w:rsidRPr="0006520B" w:rsidRDefault="00B20D75" w:rsidP="001B476D">
      <w:pPr>
        <w:jc w:val="both"/>
      </w:pPr>
    </w:p>
    <w:p w14:paraId="79FB7900" w14:textId="77777777" w:rsidR="001B476D" w:rsidRPr="0006520B" w:rsidRDefault="001B476D" w:rsidP="001B476D">
      <w:pPr>
        <w:jc w:val="both"/>
      </w:pPr>
    </w:p>
    <w:tbl>
      <w:tblPr>
        <w:tblStyle w:val="TableGrid"/>
        <w:tblW w:w="9345" w:type="dxa"/>
        <w:tblBorders>
          <w:top w:val="none" w:sz="0" w:space="0" w:color="auto"/>
          <w:left w:val="none" w:sz="0" w:space="0" w:color="auto"/>
          <w:bottom w:val="none" w:sz="0" w:space="0" w:color="auto"/>
          <w:right w:val="none" w:sz="0" w:space="0" w:color="auto"/>
          <w:insideH w:val="none" w:sz="0" w:space="0" w:color="auto"/>
          <w:insideV w:val="single" w:sz="18" w:space="0" w:color="auto"/>
        </w:tblBorders>
        <w:tblLook w:val="04A0" w:firstRow="1" w:lastRow="0" w:firstColumn="1" w:lastColumn="0" w:noHBand="0" w:noVBand="1"/>
      </w:tblPr>
      <w:tblGrid>
        <w:gridCol w:w="4243"/>
        <w:gridCol w:w="5102"/>
      </w:tblGrid>
      <w:tr w:rsidR="003B4F4D" w:rsidRPr="0006520B" w14:paraId="6A56F642" w14:textId="77777777" w:rsidTr="00931045">
        <w:trPr>
          <w:trHeight w:val="7767"/>
        </w:trPr>
        <w:tc>
          <w:tcPr>
            <w:tcW w:w="3972" w:type="dxa"/>
            <w:vAlign w:val="center"/>
          </w:tcPr>
          <w:p w14:paraId="6AC73670" w14:textId="46BEB6E5" w:rsidR="003B4F4D" w:rsidRPr="0006520B" w:rsidRDefault="003B4F4D" w:rsidP="003B4F4D">
            <w:pPr>
              <w:rPr>
                <w:sz w:val="26"/>
                <w:szCs w:val="26"/>
              </w:rPr>
            </w:pPr>
            <w:r w:rsidRPr="0006520B">
              <w:rPr>
                <w:b/>
                <w:bCs/>
                <w:sz w:val="26"/>
                <w:szCs w:val="26"/>
              </w:rPr>
              <w:lastRenderedPageBreak/>
              <w:t>Name</w:t>
            </w:r>
            <w:r w:rsidRPr="0006520B">
              <w:rPr>
                <w:sz w:val="26"/>
                <w:szCs w:val="26"/>
              </w:rPr>
              <w:t>:</w:t>
            </w:r>
          </w:p>
          <w:p w14:paraId="258D8B13" w14:textId="75417234" w:rsidR="003B4F4D" w:rsidRPr="0006520B" w:rsidRDefault="003B4F4D" w:rsidP="003B4F4D">
            <w:pPr>
              <w:rPr>
                <w:sz w:val="26"/>
                <w:szCs w:val="26"/>
              </w:rPr>
            </w:pPr>
            <w:r w:rsidRPr="0006520B">
              <w:rPr>
                <w:sz w:val="26"/>
                <w:szCs w:val="26"/>
              </w:rPr>
              <w:t>Dattatreya Das</w:t>
            </w:r>
          </w:p>
          <w:p w14:paraId="7DA3FA6E" w14:textId="1D7B5758" w:rsidR="003B4F4D" w:rsidRPr="0006520B" w:rsidRDefault="003B4F4D" w:rsidP="003B4F4D">
            <w:pPr>
              <w:rPr>
                <w:sz w:val="26"/>
                <w:szCs w:val="26"/>
              </w:rPr>
            </w:pPr>
            <w:r w:rsidRPr="0006520B">
              <w:rPr>
                <w:b/>
                <w:bCs/>
                <w:sz w:val="26"/>
                <w:szCs w:val="26"/>
              </w:rPr>
              <w:t>USN</w:t>
            </w:r>
            <w:r w:rsidRPr="0006520B">
              <w:rPr>
                <w:sz w:val="26"/>
                <w:szCs w:val="26"/>
              </w:rPr>
              <w:t>:</w:t>
            </w:r>
          </w:p>
          <w:p w14:paraId="3407DCB3" w14:textId="16CB5A14" w:rsidR="003B4F4D" w:rsidRPr="0006520B" w:rsidRDefault="003B4F4D" w:rsidP="003B4F4D">
            <w:pPr>
              <w:rPr>
                <w:sz w:val="26"/>
                <w:szCs w:val="26"/>
              </w:rPr>
            </w:pPr>
            <w:r w:rsidRPr="0006520B">
              <w:rPr>
                <w:sz w:val="26"/>
                <w:szCs w:val="26"/>
              </w:rPr>
              <w:t>24BBTCS069</w:t>
            </w:r>
          </w:p>
          <w:p w14:paraId="448CE4CD" w14:textId="5EDB7CE7" w:rsidR="003B4F4D" w:rsidRPr="0006520B" w:rsidRDefault="003B4F4D" w:rsidP="003B4F4D">
            <w:pPr>
              <w:rPr>
                <w:sz w:val="26"/>
                <w:szCs w:val="26"/>
              </w:rPr>
            </w:pPr>
            <w:r w:rsidRPr="0006520B">
              <w:rPr>
                <w:b/>
                <w:bCs/>
                <w:sz w:val="26"/>
                <w:szCs w:val="26"/>
              </w:rPr>
              <w:t>Email</w:t>
            </w:r>
            <w:r w:rsidRPr="0006520B">
              <w:rPr>
                <w:sz w:val="26"/>
                <w:szCs w:val="26"/>
              </w:rPr>
              <w:t xml:space="preserve">: </w:t>
            </w:r>
            <w:hyperlink r:id="rId12" w:history="1">
              <w:r w:rsidRPr="0006520B">
                <w:rPr>
                  <w:rStyle w:val="Hyperlink"/>
                  <w:sz w:val="26"/>
                  <w:szCs w:val="26"/>
                </w:rPr>
                <w:t>dattatreya.das@cmr.edu.in</w:t>
              </w:r>
            </w:hyperlink>
          </w:p>
          <w:p w14:paraId="207B3419" w14:textId="1FD290E1" w:rsidR="003B4F4D" w:rsidRPr="0006520B" w:rsidRDefault="003B4F4D" w:rsidP="003B4F4D">
            <w:pPr>
              <w:rPr>
                <w:sz w:val="26"/>
                <w:szCs w:val="26"/>
              </w:rPr>
            </w:pPr>
            <w:r w:rsidRPr="0006520B">
              <w:rPr>
                <w:b/>
                <w:bCs/>
                <w:sz w:val="26"/>
                <w:szCs w:val="26"/>
              </w:rPr>
              <w:t>Contact no.:</w:t>
            </w:r>
          </w:p>
          <w:p w14:paraId="7A345C6B" w14:textId="12712AEF" w:rsidR="003B4F4D" w:rsidRPr="0006520B" w:rsidRDefault="00F55BCB" w:rsidP="003B4F4D">
            <w:pPr>
              <w:rPr>
                <w:sz w:val="26"/>
                <w:szCs w:val="26"/>
              </w:rPr>
            </w:pPr>
            <w:r>
              <w:rPr>
                <w:noProof/>
                <w:sz w:val="26"/>
                <w:szCs w:val="26"/>
              </w:rPr>
              <w:drawing>
                <wp:anchor distT="0" distB="0" distL="114300" distR="114300" simplePos="0" relativeHeight="251686912" behindDoc="1" locked="0" layoutInCell="1" allowOverlap="1" wp14:anchorId="2981AF89" wp14:editId="4B15141F">
                  <wp:simplePos x="0" y="0"/>
                  <wp:positionH relativeFrom="column">
                    <wp:posOffset>-69215</wp:posOffset>
                  </wp:positionH>
                  <wp:positionV relativeFrom="paragraph">
                    <wp:posOffset>424180</wp:posOffset>
                  </wp:positionV>
                  <wp:extent cx="1799590" cy="1734820"/>
                  <wp:effectExtent l="0" t="0" r="0" b="0"/>
                  <wp:wrapTight wrapText="bothSides">
                    <wp:wrapPolygon edited="0">
                      <wp:start x="0" y="0"/>
                      <wp:lineTo x="0" y="21347"/>
                      <wp:lineTo x="21265" y="21347"/>
                      <wp:lineTo x="21265" y="0"/>
                      <wp:lineTo x="0" y="0"/>
                    </wp:wrapPolygon>
                  </wp:wrapTight>
                  <wp:docPr id="1945170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035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799590" cy="1734820"/>
                          </a:xfrm>
                          <a:prstGeom prst="rect">
                            <a:avLst/>
                          </a:prstGeom>
                        </pic:spPr>
                      </pic:pic>
                    </a:graphicData>
                  </a:graphic>
                  <wp14:sizeRelH relativeFrom="page">
                    <wp14:pctWidth>0</wp14:pctWidth>
                  </wp14:sizeRelH>
                  <wp14:sizeRelV relativeFrom="page">
                    <wp14:pctHeight>0</wp14:pctHeight>
                  </wp14:sizeRelV>
                </wp:anchor>
              </w:drawing>
            </w:r>
            <w:r w:rsidR="003B4F4D" w:rsidRPr="0006520B">
              <w:rPr>
                <w:sz w:val="26"/>
                <w:szCs w:val="26"/>
              </w:rPr>
              <w:t>+91 81052 54290</w:t>
            </w:r>
          </w:p>
        </w:tc>
        <w:tc>
          <w:tcPr>
            <w:tcW w:w="5373" w:type="dxa"/>
            <w:vAlign w:val="center"/>
          </w:tcPr>
          <w:p w14:paraId="5C13439A" w14:textId="77777777" w:rsidR="00931045" w:rsidRDefault="00931045" w:rsidP="00931045">
            <w:pPr>
              <w:ind w:left="319"/>
              <w:rPr>
                <w:sz w:val="26"/>
                <w:szCs w:val="26"/>
              </w:rPr>
            </w:pPr>
          </w:p>
          <w:p w14:paraId="4F1ECC1E" w14:textId="77777777" w:rsidR="00931045" w:rsidRDefault="00931045" w:rsidP="00931045">
            <w:pPr>
              <w:ind w:left="319"/>
              <w:rPr>
                <w:sz w:val="26"/>
                <w:szCs w:val="26"/>
              </w:rPr>
            </w:pPr>
          </w:p>
          <w:p w14:paraId="16A3220E" w14:textId="77777777" w:rsidR="00931045" w:rsidRDefault="00931045" w:rsidP="00931045">
            <w:pPr>
              <w:ind w:left="319"/>
              <w:rPr>
                <w:sz w:val="26"/>
                <w:szCs w:val="26"/>
              </w:rPr>
            </w:pPr>
          </w:p>
          <w:p w14:paraId="1465BAB3" w14:textId="6B898AEA" w:rsidR="004B3FDD" w:rsidRDefault="003B4F4D" w:rsidP="00931045">
            <w:pPr>
              <w:ind w:left="319"/>
              <w:rPr>
                <w:sz w:val="26"/>
                <w:szCs w:val="26"/>
              </w:rPr>
            </w:pPr>
            <w:r w:rsidRPr="0006520B">
              <w:rPr>
                <w:sz w:val="26"/>
                <w:szCs w:val="26"/>
              </w:rPr>
              <w:t>Spearheading the initiative, Dattatreya is focused on identifying key challenges in government hospitals and designing a feasible technological solution. They oversee the research process, ensuring the project remains aligned with real-world healthcare needs.</w:t>
            </w:r>
            <w:r w:rsidR="00B20D75">
              <w:rPr>
                <w:sz w:val="26"/>
                <w:szCs w:val="26"/>
              </w:rPr>
              <w:t xml:space="preserve"> </w:t>
            </w:r>
            <w:r w:rsidR="00B20D75" w:rsidRPr="00B20D75">
              <w:rPr>
                <w:sz w:val="26"/>
                <w:szCs w:val="26"/>
              </w:rPr>
              <w:t xml:space="preserve">Dattatreya Das is the most beautiful and understanding teammate, radiating warmth and kindness wherever she goes. She’s a true all-rounder with a wide range of interests—she has a deep love for dancing, musical instruments, sports, and design, always bringing creativity and energy to everything she does. Whether she’s shaking it on the dance floor or crafting something visually stunning, Dattatreya has a knack for turning any idea into something exceptional. That said, just don’t ask her to cook—she’ll be the first to admit that’s not her strong suit! Versatile to the core, Dattatreya can effortlessly shift between being the life of the party, making everyone laugh with her infectious spirit, and stepping into the role of a serious lecturer when it’s time to focus or tackle a problem. Her ability to strike the perfect balance between fun and professionalism makes her an incredible teammate. </w:t>
            </w:r>
          </w:p>
          <w:p w14:paraId="3AA7DD80" w14:textId="77777777" w:rsidR="00931045" w:rsidRDefault="00931045" w:rsidP="00931045">
            <w:pPr>
              <w:ind w:left="319"/>
              <w:rPr>
                <w:sz w:val="26"/>
                <w:szCs w:val="26"/>
              </w:rPr>
            </w:pPr>
          </w:p>
          <w:p w14:paraId="169FFFBF" w14:textId="77777777" w:rsidR="00931045" w:rsidRDefault="00931045" w:rsidP="00931045">
            <w:pPr>
              <w:ind w:left="319"/>
              <w:rPr>
                <w:sz w:val="26"/>
                <w:szCs w:val="26"/>
              </w:rPr>
            </w:pPr>
          </w:p>
          <w:p w14:paraId="45CA699C" w14:textId="76DBE335" w:rsidR="00931045" w:rsidRPr="0006520B" w:rsidRDefault="00931045" w:rsidP="00931045">
            <w:pPr>
              <w:rPr>
                <w:sz w:val="26"/>
                <w:szCs w:val="26"/>
              </w:rPr>
            </w:pPr>
          </w:p>
        </w:tc>
      </w:tr>
      <w:tr w:rsidR="001B476D" w:rsidRPr="0006520B" w14:paraId="141CE4D8" w14:textId="77777777" w:rsidTr="0006520B">
        <w:trPr>
          <w:trHeight w:val="13027"/>
        </w:trPr>
        <w:tc>
          <w:tcPr>
            <w:tcW w:w="3972" w:type="dxa"/>
            <w:vAlign w:val="center"/>
          </w:tcPr>
          <w:p w14:paraId="129C0686" w14:textId="6C0CCD45" w:rsidR="001B476D" w:rsidRPr="0006520B" w:rsidRDefault="001B476D" w:rsidP="003B4F4D">
            <w:pPr>
              <w:rPr>
                <w:sz w:val="26"/>
                <w:szCs w:val="26"/>
              </w:rPr>
            </w:pPr>
            <w:r w:rsidRPr="0006520B">
              <w:rPr>
                <w:b/>
                <w:bCs/>
                <w:sz w:val="26"/>
                <w:szCs w:val="26"/>
              </w:rPr>
              <w:lastRenderedPageBreak/>
              <w:t>Name</w:t>
            </w:r>
            <w:r w:rsidRPr="0006520B">
              <w:rPr>
                <w:sz w:val="26"/>
                <w:szCs w:val="26"/>
              </w:rPr>
              <w:t>:</w:t>
            </w:r>
          </w:p>
          <w:p w14:paraId="06B2EB98" w14:textId="12BA376F" w:rsidR="001B476D" w:rsidRPr="0006520B" w:rsidRDefault="001B476D" w:rsidP="003B4F4D">
            <w:pPr>
              <w:rPr>
                <w:sz w:val="26"/>
                <w:szCs w:val="26"/>
              </w:rPr>
            </w:pPr>
            <w:r w:rsidRPr="0006520B">
              <w:rPr>
                <w:sz w:val="26"/>
                <w:szCs w:val="26"/>
              </w:rPr>
              <w:t>Bushra Taranum</w:t>
            </w:r>
          </w:p>
          <w:p w14:paraId="1904E071" w14:textId="422BBF7C" w:rsidR="001B476D" w:rsidRPr="0006520B" w:rsidRDefault="001B476D" w:rsidP="003B4F4D">
            <w:pPr>
              <w:rPr>
                <w:sz w:val="26"/>
                <w:szCs w:val="26"/>
              </w:rPr>
            </w:pPr>
            <w:r w:rsidRPr="0006520B">
              <w:rPr>
                <w:b/>
                <w:bCs/>
                <w:sz w:val="26"/>
                <w:szCs w:val="26"/>
              </w:rPr>
              <w:t>USN</w:t>
            </w:r>
            <w:r w:rsidRPr="0006520B">
              <w:rPr>
                <w:sz w:val="26"/>
                <w:szCs w:val="26"/>
              </w:rPr>
              <w:t>:</w:t>
            </w:r>
          </w:p>
          <w:p w14:paraId="6B2307B2" w14:textId="241ED5A7" w:rsidR="001B476D" w:rsidRPr="0006520B" w:rsidRDefault="001B476D" w:rsidP="003B4F4D">
            <w:pPr>
              <w:rPr>
                <w:sz w:val="26"/>
                <w:szCs w:val="26"/>
              </w:rPr>
            </w:pPr>
            <w:r w:rsidRPr="0006520B">
              <w:rPr>
                <w:sz w:val="26"/>
                <w:szCs w:val="26"/>
              </w:rPr>
              <w:t>24BBTCS055</w:t>
            </w:r>
          </w:p>
          <w:p w14:paraId="39EB1DCB" w14:textId="7A0AB460" w:rsidR="001B476D" w:rsidRPr="0006520B" w:rsidRDefault="001B476D" w:rsidP="003B4F4D">
            <w:pPr>
              <w:rPr>
                <w:sz w:val="26"/>
                <w:szCs w:val="26"/>
              </w:rPr>
            </w:pPr>
            <w:r w:rsidRPr="0006520B">
              <w:rPr>
                <w:b/>
                <w:bCs/>
                <w:sz w:val="26"/>
                <w:szCs w:val="26"/>
              </w:rPr>
              <w:t>Email</w:t>
            </w:r>
            <w:r w:rsidRPr="0006520B">
              <w:rPr>
                <w:sz w:val="26"/>
                <w:szCs w:val="26"/>
              </w:rPr>
              <w:t xml:space="preserve">: </w:t>
            </w:r>
            <w:hyperlink r:id="rId14" w:history="1"/>
          </w:p>
          <w:p w14:paraId="3D2330C4" w14:textId="498201C0" w:rsidR="001B476D" w:rsidRPr="0006520B" w:rsidRDefault="0059404D" w:rsidP="003B4F4D">
            <w:pPr>
              <w:rPr>
                <w:sz w:val="26"/>
                <w:szCs w:val="26"/>
              </w:rPr>
            </w:pPr>
            <w:hyperlink r:id="rId15" w:history="1">
              <w:r w:rsidR="001B476D" w:rsidRPr="0006520B">
                <w:rPr>
                  <w:rStyle w:val="Hyperlink"/>
                  <w:sz w:val="26"/>
                  <w:szCs w:val="26"/>
                </w:rPr>
                <w:t>bushra.taranum@cmr.edu.in</w:t>
              </w:r>
            </w:hyperlink>
          </w:p>
          <w:p w14:paraId="0BE2BE67" w14:textId="235DD5C9" w:rsidR="001B476D" w:rsidRPr="0006520B" w:rsidRDefault="001B476D" w:rsidP="003B4F4D">
            <w:pPr>
              <w:rPr>
                <w:sz w:val="26"/>
                <w:szCs w:val="26"/>
              </w:rPr>
            </w:pPr>
            <w:r w:rsidRPr="0006520B">
              <w:rPr>
                <w:b/>
                <w:bCs/>
                <w:sz w:val="26"/>
                <w:szCs w:val="26"/>
              </w:rPr>
              <w:t>Contact no.:</w:t>
            </w:r>
          </w:p>
          <w:p w14:paraId="63E19A68" w14:textId="572BEF16" w:rsidR="001B476D" w:rsidRPr="0006520B" w:rsidRDefault="00F55BCB" w:rsidP="003B4F4D">
            <w:pPr>
              <w:rPr>
                <w:b/>
                <w:bCs/>
                <w:sz w:val="26"/>
                <w:szCs w:val="26"/>
              </w:rPr>
            </w:pPr>
            <w:r>
              <w:rPr>
                <w:noProof/>
                <w:sz w:val="26"/>
                <w:szCs w:val="26"/>
              </w:rPr>
              <w:drawing>
                <wp:anchor distT="0" distB="0" distL="114300" distR="114300" simplePos="0" relativeHeight="251688960" behindDoc="1" locked="0" layoutInCell="1" allowOverlap="1" wp14:anchorId="314231CE" wp14:editId="55A31121">
                  <wp:simplePos x="0" y="0"/>
                  <wp:positionH relativeFrom="column">
                    <wp:posOffset>-69215</wp:posOffset>
                  </wp:positionH>
                  <wp:positionV relativeFrom="paragraph">
                    <wp:posOffset>379095</wp:posOffset>
                  </wp:positionV>
                  <wp:extent cx="1799590" cy="1720215"/>
                  <wp:effectExtent l="0" t="0" r="0" b="0"/>
                  <wp:wrapTight wrapText="bothSides">
                    <wp:wrapPolygon edited="0">
                      <wp:start x="0" y="0"/>
                      <wp:lineTo x="0" y="21289"/>
                      <wp:lineTo x="21265" y="21289"/>
                      <wp:lineTo x="21265" y="0"/>
                      <wp:lineTo x="0" y="0"/>
                    </wp:wrapPolygon>
                  </wp:wrapTight>
                  <wp:docPr id="434186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6574"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1799590" cy="1720215"/>
                          </a:xfrm>
                          <a:prstGeom prst="rect">
                            <a:avLst/>
                          </a:prstGeom>
                        </pic:spPr>
                      </pic:pic>
                    </a:graphicData>
                  </a:graphic>
                  <wp14:sizeRelH relativeFrom="page">
                    <wp14:pctWidth>0</wp14:pctWidth>
                  </wp14:sizeRelH>
                  <wp14:sizeRelV relativeFrom="page">
                    <wp14:pctHeight>0</wp14:pctHeight>
                  </wp14:sizeRelV>
                </wp:anchor>
              </w:drawing>
            </w:r>
            <w:r w:rsidR="001B476D" w:rsidRPr="0006520B">
              <w:rPr>
                <w:sz w:val="26"/>
                <w:szCs w:val="26"/>
              </w:rPr>
              <w:t>+91 96632 10992</w:t>
            </w:r>
          </w:p>
        </w:tc>
        <w:tc>
          <w:tcPr>
            <w:tcW w:w="5373" w:type="dxa"/>
            <w:vAlign w:val="center"/>
          </w:tcPr>
          <w:p w14:paraId="10FAC649" w14:textId="4E47DE7C" w:rsidR="001B476D" w:rsidRDefault="001B476D" w:rsidP="0006520B">
            <w:pPr>
              <w:ind w:left="319"/>
              <w:rPr>
                <w:sz w:val="26"/>
                <w:szCs w:val="26"/>
              </w:rPr>
            </w:pPr>
            <w:r w:rsidRPr="0006520B">
              <w:rPr>
                <w:sz w:val="26"/>
                <w:szCs w:val="26"/>
              </w:rPr>
              <w:t>Bushra is an integral part of our team, bringing her unwavering determination and unique perspective to every project she undertakes. With a keen eye for detail and a passion for problem-solving, she plays a vital role in ensuring that our vision for accessible healthcare becomes a reality. Her empathetic approach and commitment to making a difference drive her to tackle challenges with grace and resilience. Whether it’s brainstorming innovative ideas or providing unwavering support to the team, Bushra’s contributions are a cornerstone of our mission to revolutionize government hospital services in India.</w:t>
            </w:r>
          </w:p>
          <w:p w14:paraId="60ED6238" w14:textId="64D0CBBD" w:rsidR="00F55BCB" w:rsidRPr="0006520B" w:rsidRDefault="00F55BCB" w:rsidP="0006520B">
            <w:pPr>
              <w:ind w:left="319"/>
              <w:rPr>
                <w:sz w:val="26"/>
                <w:szCs w:val="26"/>
              </w:rPr>
            </w:pPr>
          </w:p>
        </w:tc>
      </w:tr>
      <w:tr w:rsidR="001B476D" w:rsidRPr="0006520B" w14:paraId="62F0CB1D" w14:textId="77777777" w:rsidTr="0006520B">
        <w:trPr>
          <w:trHeight w:val="12886"/>
        </w:trPr>
        <w:tc>
          <w:tcPr>
            <w:tcW w:w="3972" w:type="dxa"/>
            <w:vAlign w:val="center"/>
          </w:tcPr>
          <w:p w14:paraId="1941263A" w14:textId="77777777" w:rsidR="001B476D" w:rsidRPr="0006520B" w:rsidRDefault="001B476D" w:rsidP="003B4F4D">
            <w:pPr>
              <w:rPr>
                <w:sz w:val="26"/>
                <w:szCs w:val="26"/>
              </w:rPr>
            </w:pPr>
            <w:r w:rsidRPr="0006520B">
              <w:rPr>
                <w:b/>
                <w:bCs/>
                <w:sz w:val="26"/>
                <w:szCs w:val="26"/>
              </w:rPr>
              <w:lastRenderedPageBreak/>
              <w:t>Name</w:t>
            </w:r>
            <w:r w:rsidRPr="0006520B">
              <w:rPr>
                <w:sz w:val="26"/>
                <w:szCs w:val="26"/>
              </w:rPr>
              <w:t xml:space="preserve">: </w:t>
            </w:r>
          </w:p>
          <w:p w14:paraId="73643C22" w14:textId="18AEFC9C" w:rsidR="001B476D" w:rsidRPr="0006520B" w:rsidRDefault="001B476D" w:rsidP="003B4F4D">
            <w:pPr>
              <w:rPr>
                <w:sz w:val="26"/>
                <w:szCs w:val="26"/>
              </w:rPr>
            </w:pPr>
            <w:r w:rsidRPr="0006520B">
              <w:rPr>
                <w:sz w:val="26"/>
                <w:szCs w:val="26"/>
              </w:rPr>
              <w:t>Chetan Rokhaya L</w:t>
            </w:r>
          </w:p>
          <w:p w14:paraId="6763E5FA" w14:textId="77777777" w:rsidR="001B476D" w:rsidRPr="0006520B" w:rsidRDefault="001B476D" w:rsidP="003B4F4D">
            <w:pPr>
              <w:rPr>
                <w:sz w:val="26"/>
                <w:szCs w:val="26"/>
              </w:rPr>
            </w:pPr>
            <w:r w:rsidRPr="0006520B">
              <w:rPr>
                <w:b/>
                <w:bCs/>
                <w:sz w:val="26"/>
                <w:szCs w:val="26"/>
              </w:rPr>
              <w:t>USN</w:t>
            </w:r>
            <w:r w:rsidRPr="0006520B">
              <w:rPr>
                <w:sz w:val="26"/>
                <w:szCs w:val="26"/>
              </w:rPr>
              <w:t xml:space="preserve">: </w:t>
            </w:r>
          </w:p>
          <w:p w14:paraId="7E7A8AF2" w14:textId="6B83B636" w:rsidR="001B476D" w:rsidRPr="0006520B" w:rsidRDefault="001B476D" w:rsidP="003B4F4D">
            <w:pPr>
              <w:rPr>
                <w:sz w:val="26"/>
                <w:szCs w:val="26"/>
              </w:rPr>
            </w:pPr>
            <w:r w:rsidRPr="0006520B">
              <w:rPr>
                <w:sz w:val="26"/>
                <w:szCs w:val="26"/>
              </w:rPr>
              <w:t>24BBTCS060</w:t>
            </w:r>
          </w:p>
          <w:p w14:paraId="3E317208" w14:textId="364A127F" w:rsidR="001B476D" w:rsidRPr="0006520B" w:rsidRDefault="001B476D" w:rsidP="003B4F4D">
            <w:pPr>
              <w:rPr>
                <w:sz w:val="26"/>
                <w:szCs w:val="26"/>
              </w:rPr>
            </w:pPr>
            <w:r w:rsidRPr="0006520B">
              <w:rPr>
                <w:b/>
                <w:bCs/>
                <w:sz w:val="26"/>
                <w:szCs w:val="26"/>
              </w:rPr>
              <w:t>Email</w:t>
            </w:r>
            <w:r w:rsidRPr="0006520B">
              <w:rPr>
                <w:sz w:val="26"/>
                <w:szCs w:val="26"/>
              </w:rPr>
              <w:t xml:space="preserve">: </w:t>
            </w:r>
            <w:hyperlink r:id="rId17" w:history="1">
              <w:r w:rsidRPr="0006520B">
                <w:rPr>
                  <w:rStyle w:val="Hyperlink"/>
                </w:rPr>
                <w:t>chetan.rokhaya</w:t>
              </w:r>
              <w:r w:rsidRPr="0006520B">
                <w:rPr>
                  <w:rStyle w:val="Hyperlink"/>
                  <w:sz w:val="26"/>
                  <w:szCs w:val="26"/>
                </w:rPr>
                <w:t>@cmr.edu.in</w:t>
              </w:r>
            </w:hyperlink>
          </w:p>
          <w:p w14:paraId="09F06A29" w14:textId="77777777" w:rsidR="001B476D" w:rsidRPr="0006520B" w:rsidRDefault="001B476D" w:rsidP="003B4F4D">
            <w:pPr>
              <w:rPr>
                <w:sz w:val="26"/>
                <w:szCs w:val="26"/>
              </w:rPr>
            </w:pPr>
            <w:r w:rsidRPr="0006520B">
              <w:rPr>
                <w:b/>
                <w:bCs/>
                <w:sz w:val="26"/>
                <w:szCs w:val="26"/>
              </w:rPr>
              <w:t>Contact no.:</w:t>
            </w:r>
            <w:r w:rsidRPr="0006520B">
              <w:rPr>
                <w:sz w:val="26"/>
                <w:szCs w:val="26"/>
              </w:rPr>
              <w:t xml:space="preserve"> </w:t>
            </w:r>
          </w:p>
          <w:p w14:paraId="4693C202" w14:textId="67F0A110" w:rsidR="001B476D" w:rsidRPr="0006520B" w:rsidRDefault="00F55BCB" w:rsidP="003B4F4D">
            <w:pPr>
              <w:rPr>
                <w:b/>
                <w:bCs/>
                <w:sz w:val="26"/>
                <w:szCs w:val="26"/>
              </w:rPr>
            </w:pPr>
            <w:r>
              <w:rPr>
                <w:noProof/>
                <w:sz w:val="26"/>
                <w:szCs w:val="26"/>
              </w:rPr>
              <w:drawing>
                <wp:anchor distT="0" distB="0" distL="114300" distR="114300" simplePos="0" relativeHeight="251691008" behindDoc="1" locked="0" layoutInCell="1" allowOverlap="1" wp14:anchorId="36BEE63E" wp14:editId="5C226EA7">
                  <wp:simplePos x="0" y="0"/>
                  <wp:positionH relativeFrom="column">
                    <wp:posOffset>-63500</wp:posOffset>
                  </wp:positionH>
                  <wp:positionV relativeFrom="paragraph">
                    <wp:posOffset>423545</wp:posOffset>
                  </wp:positionV>
                  <wp:extent cx="1788160" cy="1729740"/>
                  <wp:effectExtent l="0" t="0" r="2540" b="3810"/>
                  <wp:wrapTight wrapText="bothSides">
                    <wp:wrapPolygon edited="0">
                      <wp:start x="0" y="0"/>
                      <wp:lineTo x="0" y="21410"/>
                      <wp:lineTo x="21401" y="21410"/>
                      <wp:lineTo x="21401" y="0"/>
                      <wp:lineTo x="0" y="0"/>
                    </wp:wrapPolygon>
                  </wp:wrapTight>
                  <wp:docPr id="578315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5401"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1788160" cy="1729740"/>
                          </a:xfrm>
                          <a:prstGeom prst="rect">
                            <a:avLst/>
                          </a:prstGeom>
                        </pic:spPr>
                      </pic:pic>
                    </a:graphicData>
                  </a:graphic>
                  <wp14:sizeRelH relativeFrom="page">
                    <wp14:pctWidth>0</wp14:pctWidth>
                  </wp14:sizeRelH>
                  <wp14:sizeRelV relativeFrom="page">
                    <wp14:pctHeight>0</wp14:pctHeight>
                  </wp14:sizeRelV>
                </wp:anchor>
              </w:drawing>
            </w:r>
            <w:r w:rsidR="001B476D" w:rsidRPr="0006520B">
              <w:rPr>
                <w:sz w:val="26"/>
                <w:szCs w:val="26"/>
              </w:rPr>
              <w:t>+91 90353 46944</w:t>
            </w:r>
          </w:p>
        </w:tc>
        <w:tc>
          <w:tcPr>
            <w:tcW w:w="5373" w:type="dxa"/>
            <w:vAlign w:val="center"/>
          </w:tcPr>
          <w:p w14:paraId="4785AA2E" w14:textId="77777777" w:rsidR="001B476D" w:rsidRDefault="001B476D" w:rsidP="0006520B">
            <w:pPr>
              <w:ind w:left="319"/>
              <w:rPr>
                <w:sz w:val="26"/>
                <w:szCs w:val="26"/>
              </w:rPr>
            </w:pPr>
            <w:r w:rsidRPr="0006520B">
              <w:rPr>
                <w:sz w:val="26"/>
                <w:szCs w:val="26"/>
              </w:rPr>
              <w:t xml:space="preserve">Chetan Rokhaya is a practical, solution-focused teammate who brings a calm and grounded presence to any situation. He’s the type of person who always keeps a clear head, no matter how challenging the problem, and is quick to find effective solutions. While he might come across as unassuming at first, don't let that fool you—he is stronger and more resilient than you’d think, both mentally and physically. His love for football speaks to his competitive nature and teamwork spirit, and when he's not on the field, you might find him singing his heart out, showing off a surprisingly good voice. As an introvert, Chetan may not always be the loudest in the room, but when he does speak, it’s with purpose and insight. He has a great sense of </w:t>
            </w:r>
            <w:r w:rsidR="00FD19C1" w:rsidRPr="0006520B">
              <w:rPr>
                <w:sz w:val="26"/>
                <w:szCs w:val="26"/>
              </w:rPr>
              <w:t>humour</w:t>
            </w:r>
            <w:r w:rsidRPr="0006520B">
              <w:rPr>
                <w:sz w:val="26"/>
                <w:szCs w:val="26"/>
              </w:rPr>
              <w:t xml:space="preserve"> and is known for his witty, often unexpected jokes that catch everyone off guard. His </w:t>
            </w:r>
            <w:r w:rsidR="00FD19C1" w:rsidRPr="0006520B">
              <w:rPr>
                <w:sz w:val="26"/>
                <w:szCs w:val="26"/>
              </w:rPr>
              <w:t>humour</w:t>
            </w:r>
            <w:r w:rsidRPr="0006520B">
              <w:rPr>
                <w:sz w:val="26"/>
                <w:szCs w:val="26"/>
              </w:rPr>
              <w:t xml:space="preserve"> might be subtle, but it’s always spot-on, and he </w:t>
            </w:r>
            <w:r w:rsidR="00FD19C1" w:rsidRPr="0006520B">
              <w:rPr>
                <w:sz w:val="26"/>
                <w:szCs w:val="26"/>
              </w:rPr>
              <w:t>can</w:t>
            </w:r>
            <w:r w:rsidRPr="0006520B">
              <w:rPr>
                <w:sz w:val="26"/>
                <w:szCs w:val="26"/>
              </w:rPr>
              <w:t xml:space="preserve"> make anyone laugh with his dry, clever one-liners. Though he may be quiet, his presence is always felt, and his contributions are invaluable. Whether it’s cracking a joke to lighten the mood or quietly stepping up when needed, Chetan is the kind of teammate who gets things done without making a fuss. His quiet strength, </w:t>
            </w:r>
            <w:r w:rsidR="00FD19C1" w:rsidRPr="0006520B">
              <w:rPr>
                <w:sz w:val="26"/>
                <w:szCs w:val="26"/>
              </w:rPr>
              <w:t>humour</w:t>
            </w:r>
            <w:r w:rsidRPr="0006520B">
              <w:rPr>
                <w:sz w:val="26"/>
                <w:szCs w:val="26"/>
              </w:rPr>
              <w:t>, and versatility make him someone you can always rely on.</w:t>
            </w:r>
          </w:p>
          <w:p w14:paraId="2D86A7D6" w14:textId="4A2AD315" w:rsidR="00F55BCB" w:rsidRPr="0006520B" w:rsidRDefault="00F55BCB" w:rsidP="0006520B">
            <w:pPr>
              <w:ind w:left="319"/>
              <w:rPr>
                <w:sz w:val="26"/>
                <w:szCs w:val="26"/>
              </w:rPr>
            </w:pPr>
          </w:p>
        </w:tc>
      </w:tr>
      <w:tr w:rsidR="001B476D" w:rsidRPr="0006520B" w14:paraId="0DC09DCC" w14:textId="77777777" w:rsidTr="0006520B">
        <w:trPr>
          <w:trHeight w:val="12886"/>
        </w:trPr>
        <w:tc>
          <w:tcPr>
            <w:tcW w:w="3972" w:type="dxa"/>
            <w:vAlign w:val="center"/>
          </w:tcPr>
          <w:p w14:paraId="726D0945" w14:textId="77777777" w:rsidR="001B476D" w:rsidRPr="0006520B" w:rsidRDefault="001B476D" w:rsidP="001B476D">
            <w:pPr>
              <w:rPr>
                <w:sz w:val="26"/>
                <w:szCs w:val="26"/>
              </w:rPr>
            </w:pPr>
            <w:r w:rsidRPr="0006520B">
              <w:rPr>
                <w:b/>
                <w:bCs/>
                <w:sz w:val="26"/>
                <w:szCs w:val="26"/>
              </w:rPr>
              <w:lastRenderedPageBreak/>
              <w:t>Name</w:t>
            </w:r>
            <w:r w:rsidRPr="0006520B">
              <w:rPr>
                <w:sz w:val="26"/>
                <w:szCs w:val="26"/>
              </w:rPr>
              <w:t xml:space="preserve">: </w:t>
            </w:r>
          </w:p>
          <w:p w14:paraId="5C0981E4" w14:textId="276B16A6" w:rsidR="001B476D" w:rsidRPr="0006520B" w:rsidRDefault="001B476D" w:rsidP="001B476D">
            <w:pPr>
              <w:rPr>
                <w:sz w:val="26"/>
                <w:szCs w:val="26"/>
              </w:rPr>
            </w:pPr>
            <w:r w:rsidRPr="0006520B">
              <w:rPr>
                <w:sz w:val="26"/>
                <w:szCs w:val="26"/>
              </w:rPr>
              <w:t>Chiran Rawat</w:t>
            </w:r>
          </w:p>
          <w:p w14:paraId="73C90255" w14:textId="77777777" w:rsidR="001B476D" w:rsidRPr="0006520B" w:rsidRDefault="001B476D" w:rsidP="001B476D">
            <w:pPr>
              <w:rPr>
                <w:sz w:val="26"/>
                <w:szCs w:val="26"/>
              </w:rPr>
            </w:pPr>
            <w:r w:rsidRPr="0006520B">
              <w:rPr>
                <w:b/>
                <w:bCs/>
                <w:sz w:val="26"/>
                <w:szCs w:val="26"/>
              </w:rPr>
              <w:t>USN</w:t>
            </w:r>
            <w:r w:rsidRPr="0006520B">
              <w:rPr>
                <w:sz w:val="26"/>
                <w:szCs w:val="26"/>
              </w:rPr>
              <w:t xml:space="preserve">: </w:t>
            </w:r>
          </w:p>
          <w:p w14:paraId="016B7669" w14:textId="0F2E16BD" w:rsidR="001B476D" w:rsidRPr="0006520B" w:rsidRDefault="001B476D" w:rsidP="001B476D">
            <w:pPr>
              <w:rPr>
                <w:sz w:val="26"/>
                <w:szCs w:val="26"/>
              </w:rPr>
            </w:pPr>
            <w:r w:rsidRPr="0006520B">
              <w:rPr>
                <w:sz w:val="26"/>
                <w:szCs w:val="26"/>
              </w:rPr>
              <w:t>24BBTCS06</w:t>
            </w:r>
            <w:r w:rsidR="00D96878">
              <w:rPr>
                <w:sz w:val="26"/>
                <w:szCs w:val="26"/>
              </w:rPr>
              <w:t>4</w:t>
            </w:r>
          </w:p>
          <w:p w14:paraId="12AA539E" w14:textId="41C7A1C7" w:rsidR="001B476D" w:rsidRPr="0006520B" w:rsidRDefault="001B476D" w:rsidP="001B476D">
            <w:pPr>
              <w:rPr>
                <w:sz w:val="26"/>
                <w:szCs w:val="26"/>
              </w:rPr>
            </w:pPr>
            <w:r w:rsidRPr="0006520B">
              <w:rPr>
                <w:b/>
                <w:bCs/>
                <w:sz w:val="26"/>
                <w:szCs w:val="26"/>
              </w:rPr>
              <w:t>Email</w:t>
            </w:r>
            <w:r w:rsidRPr="0006520B">
              <w:rPr>
                <w:sz w:val="26"/>
                <w:szCs w:val="26"/>
              </w:rPr>
              <w:t xml:space="preserve">: </w:t>
            </w:r>
            <w:hyperlink r:id="rId19" w:history="1">
              <w:r w:rsidRPr="0006520B">
                <w:rPr>
                  <w:rStyle w:val="Hyperlink"/>
                </w:rPr>
                <w:t>chiran.rawat</w:t>
              </w:r>
              <w:r w:rsidRPr="0006520B">
                <w:rPr>
                  <w:rStyle w:val="Hyperlink"/>
                  <w:sz w:val="26"/>
                  <w:szCs w:val="26"/>
                </w:rPr>
                <w:t>@cmr.edu.in</w:t>
              </w:r>
            </w:hyperlink>
          </w:p>
          <w:p w14:paraId="2B569417" w14:textId="77777777" w:rsidR="001B476D" w:rsidRPr="0006520B" w:rsidRDefault="001B476D" w:rsidP="001B476D">
            <w:pPr>
              <w:rPr>
                <w:sz w:val="26"/>
                <w:szCs w:val="26"/>
              </w:rPr>
            </w:pPr>
            <w:r w:rsidRPr="0006520B">
              <w:rPr>
                <w:b/>
                <w:bCs/>
                <w:sz w:val="26"/>
                <w:szCs w:val="26"/>
              </w:rPr>
              <w:t>Contact no.:</w:t>
            </w:r>
            <w:r w:rsidRPr="0006520B">
              <w:rPr>
                <w:sz w:val="26"/>
                <w:szCs w:val="26"/>
              </w:rPr>
              <w:t xml:space="preserve"> </w:t>
            </w:r>
          </w:p>
          <w:p w14:paraId="0AB69A76" w14:textId="32A1B8D6" w:rsidR="001B476D" w:rsidRDefault="001B476D" w:rsidP="001B476D">
            <w:pPr>
              <w:rPr>
                <w:sz w:val="26"/>
                <w:szCs w:val="26"/>
              </w:rPr>
            </w:pPr>
            <w:r w:rsidRPr="0006520B">
              <w:rPr>
                <w:sz w:val="26"/>
                <w:szCs w:val="26"/>
              </w:rPr>
              <w:t>+91 83105 88031</w:t>
            </w:r>
          </w:p>
          <w:p w14:paraId="1AA05577" w14:textId="013CA9E3" w:rsidR="00F55BCB" w:rsidRPr="0006520B" w:rsidRDefault="00F55BCB" w:rsidP="001B476D">
            <w:pPr>
              <w:rPr>
                <w:b/>
                <w:bCs/>
                <w:sz w:val="26"/>
                <w:szCs w:val="26"/>
              </w:rPr>
            </w:pPr>
            <w:r>
              <w:rPr>
                <w:noProof/>
                <w:sz w:val="26"/>
                <w:szCs w:val="26"/>
              </w:rPr>
              <w:drawing>
                <wp:anchor distT="0" distB="0" distL="114300" distR="114300" simplePos="0" relativeHeight="251693056" behindDoc="1" locked="0" layoutInCell="1" allowOverlap="1" wp14:anchorId="19E464CC" wp14:editId="7B206CD1">
                  <wp:simplePos x="0" y="0"/>
                  <wp:positionH relativeFrom="column">
                    <wp:posOffset>-13335</wp:posOffset>
                  </wp:positionH>
                  <wp:positionV relativeFrom="paragraph">
                    <wp:posOffset>220345</wp:posOffset>
                  </wp:positionV>
                  <wp:extent cx="1688465" cy="1688465"/>
                  <wp:effectExtent l="0" t="0" r="6985" b="6985"/>
                  <wp:wrapTight wrapText="bothSides">
                    <wp:wrapPolygon edited="0">
                      <wp:start x="0" y="0"/>
                      <wp:lineTo x="0" y="21446"/>
                      <wp:lineTo x="21446" y="21446"/>
                      <wp:lineTo x="21446" y="0"/>
                      <wp:lineTo x="0" y="0"/>
                    </wp:wrapPolygon>
                  </wp:wrapTight>
                  <wp:docPr id="1505195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95141"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688465" cy="1688465"/>
                          </a:xfrm>
                          <a:prstGeom prst="rect">
                            <a:avLst/>
                          </a:prstGeom>
                        </pic:spPr>
                      </pic:pic>
                    </a:graphicData>
                  </a:graphic>
                  <wp14:sizeRelH relativeFrom="page">
                    <wp14:pctWidth>0</wp14:pctWidth>
                  </wp14:sizeRelH>
                  <wp14:sizeRelV relativeFrom="page">
                    <wp14:pctHeight>0</wp14:pctHeight>
                  </wp14:sizeRelV>
                </wp:anchor>
              </w:drawing>
            </w:r>
          </w:p>
        </w:tc>
        <w:tc>
          <w:tcPr>
            <w:tcW w:w="5373" w:type="dxa"/>
            <w:vAlign w:val="center"/>
          </w:tcPr>
          <w:p w14:paraId="13FB7DB7" w14:textId="5877C7A5" w:rsidR="001B476D" w:rsidRPr="0006520B" w:rsidRDefault="001B476D" w:rsidP="0006520B">
            <w:pPr>
              <w:ind w:left="319"/>
              <w:rPr>
                <w:sz w:val="26"/>
                <w:szCs w:val="26"/>
              </w:rPr>
            </w:pPr>
            <w:r w:rsidRPr="0006520B">
              <w:rPr>
                <w:sz w:val="26"/>
                <w:szCs w:val="26"/>
              </w:rPr>
              <w:t>Chiran is a thoughtful and perceptive individual whose ability to remain calm under pressure makes him an invaluable part of our team. With a natural inclination for problem-solving and a keen sense of awareness, he approaches challenges with both logic and empathy, ensuring that no detail is overlooked. His ability to notice the unspoken and support those around him—whether in high-stakes environments or everyday interactions—demonstrates his deep sense of reliability and care. Chiran’s second-guessing nature stems from his desire to make the right decisions, but his dedication and intelligence prove time and again that he is more than capable. As a team player, his quiet strength and strategic mindset drive our project forward, making him an essential force in our mission to create meaningful change.</w:t>
            </w:r>
          </w:p>
        </w:tc>
      </w:tr>
      <w:tr w:rsidR="001B476D" w:rsidRPr="0006520B" w14:paraId="3C6C8CDC" w14:textId="77777777" w:rsidTr="0006520B">
        <w:trPr>
          <w:trHeight w:val="14303"/>
        </w:trPr>
        <w:tc>
          <w:tcPr>
            <w:tcW w:w="3972" w:type="dxa"/>
            <w:vAlign w:val="center"/>
          </w:tcPr>
          <w:p w14:paraId="49C28397" w14:textId="77777777" w:rsidR="001B476D" w:rsidRPr="0006520B" w:rsidRDefault="001B476D" w:rsidP="001B476D">
            <w:pPr>
              <w:rPr>
                <w:sz w:val="26"/>
                <w:szCs w:val="26"/>
              </w:rPr>
            </w:pPr>
            <w:r w:rsidRPr="0006520B">
              <w:rPr>
                <w:b/>
                <w:bCs/>
                <w:sz w:val="26"/>
                <w:szCs w:val="26"/>
              </w:rPr>
              <w:lastRenderedPageBreak/>
              <w:t>Name</w:t>
            </w:r>
            <w:r w:rsidRPr="0006520B">
              <w:rPr>
                <w:sz w:val="26"/>
                <w:szCs w:val="26"/>
              </w:rPr>
              <w:t xml:space="preserve">: </w:t>
            </w:r>
          </w:p>
          <w:p w14:paraId="463F0FD3" w14:textId="35C6138F" w:rsidR="001B476D" w:rsidRPr="0006520B" w:rsidRDefault="001B476D" w:rsidP="001B476D">
            <w:pPr>
              <w:rPr>
                <w:sz w:val="26"/>
                <w:szCs w:val="26"/>
              </w:rPr>
            </w:pPr>
            <w:r w:rsidRPr="0006520B">
              <w:rPr>
                <w:sz w:val="26"/>
                <w:szCs w:val="26"/>
              </w:rPr>
              <w:t>Bibhash Yadav</w:t>
            </w:r>
          </w:p>
          <w:p w14:paraId="7C4EE592" w14:textId="77777777" w:rsidR="001B476D" w:rsidRPr="0006520B" w:rsidRDefault="001B476D" w:rsidP="001B476D">
            <w:pPr>
              <w:rPr>
                <w:sz w:val="26"/>
                <w:szCs w:val="26"/>
              </w:rPr>
            </w:pPr>
            <w:r w:rsidRPr="0006520B">
              <w:rPr>
                <w:b/>
                <w:bCs/>
                <w:sz w:val="26"/>
                <w:szCs w:val="26"/>
              </w:rPr>
              <w:t>USN</w:t>
            </w:r>
            <w:r w:rsidRPr="0006520B">
              <w:rPr>
                <w:sz w:val="26"/>
                <w:szCs w:val="26"/>
              </w:rPr>
              <w:t xml:space="preserve">: </w:t>
            </w:r>
          </w:p>
          <w:p w14:paraId="79C9FCA9" w14:textId="2624041C" w:rsidR="001B476D" w:rsidRPr="0006520B" w:rsidRDefault="001B476D" w:rsidP="001B476D">
            <w:pPr>
              <w:rPr>
                <w:sz w:val="26"/>
                <w:szCs w:val="26"/>
              </w:rPr>
            </w:pPr>
            <w:r w:rsidRPr="0006520B">
              <w:rPr>
                <w:sz w:val="26"/>
                <w:szCs w:val="26"/>
              </w:rPr>
              <w:t>24BBTCS054</w:t>
            </w:r>
          </w:p>
          <w:p w14:paraId="26135E88" w14:textId="501E51A9" w:rsidR="001B476D" w:rsidRPr="0006520B" w:rsidRDefault="001B476D" w:rsidP="001B476D">
            <w:pPr>
              <w:rPr>
                <w:sz w:val="26"/>
                <w:szCs w:val="26"/>
              </w:rPr>
            </w:pPr>
            <w:r w:rsidRPr="0006520B">
              <w:rPr>
                <w:b/>
                <w:bCs/>
                <w:sz w:val="26"/>
                <w:szCs w:val="26"/>
              </w:rPr>
              <w:t>Email</w:t>
            </w:r>
            <w:r w:rsidRPr="0006520B">
              <w:rPr>
                <w:sz w:val="26"/>
                <w:szCs w:val="26"/>
              </w:rPr>
              <w:t xml:space="preserve">: </w:t>
            </w:r>
            <w:hyperlink r:id="rId21" w:history="1">
              <w:r w:rsidRPr="0006520B">
                <w:rPr>
                  <w:rStyle w:val="Hyperlink"/>
                  <w:sz w:val="26"/>
                  <w:szCs w:val="26"/>
                </w:rPr>
                <w:t>b</w:t>
              </w:r>
              <w:r w:rsidRPr="0006520B">
                <w:rPr>
                  <w:rStyle w:val="Hyperlink"/>
                </w:rPr>
                <w:t>ibhash.yadav</w:t>
              </w:r>
              <w:r w:rsidRPr="0006520B">
                <w:rPr>
                  <w:rStyle w:val="Hyperlink"/>
                  <w:sz w:val="26"/>
                  <w:szCs w:val="26"/>
                </w:rPr>
                <w:t>@cmr.edu.in</w:t>
              </w:r>
            </w:hyperlink>
          </w:p>
          <w:p w14:paraId="680264FC" w14:textId="77777777" w:rsidR="001B476D" w:rsidRPr="0006520B" w:rsidRDefault="001B476D" w:rsidP="001B476D">
            <w:pPr>
              <w:rPr>
                <w:sz w:val="26"/>
                <w:szCs w:val="26"/>
              </w:rPr>
            </w:pPr>
            <w:r w:rsidRPr="0006520B">
              <w:rPr>
                <w:b/>
                <w:bCs/>
                <w:sz w:val="26"/>
                <w:szCs w:val="26"/>
              </w:rPr>
              <w:t>Contact no.:</w:t>
            </w:r>
            <w:r w:rsidRPr="0006520B">
              <w:rPr>
                <w:sz w:val="26"/>
                <w:szCs w:val="26"/>
              </w:rPr>
              <w:t xml:space="preserve"> </w:t>
            </w:r>
          </w:p>
          <w:p w14:paraId="0AB38BC0" w14:textId="77777777" w:rsidR="001B476D" w:rsidRDefault="001B476D" w:rsidP="001B476D">
            <w:pPr>
              <w:rPr>
                <w:sz w:val="26"/>
                <w:szCs w:val="26"/>
              </w:rPr>
            </w:pPr>
            <w:r w:rsidRPr="0006520B">
              <w:rPr>
                <w:sz w:val="26"/>
                <w:szCs w:val="26"/>
              </w:rPr>
              <w:t>+91 86035 00504</w:t>
            </w:r>
          </w:p>
          <w:p w14:paraId="53C8F473" w14:textId="72A19D8E" w:rsidR="00F55BCB" w:rsidRDefault="00F55BCB" w:rsidP="001B476D">
            <w:pPr>
              <w:rPr>
                <w:b/>
                <w:bCs/>
                <w:sz w:val="26"/>
                <w:szCs w:val="26"/>
              </w:rPr>
            </w:pPr>
            <w:r>
              <w:rPr>
                <w:noProof/>
                <w:sz w:val="26"/>
                <w:szCs w:val="26"/>
              </w:rPr>
              <w:drawing>
                <wp:anchor distT="0" distB="0" distL="114300" distR="114300" simplePos="0" relativeHeight="251695104" behindDoc="1" locked="0" layoutInCell="1" allowOverlap="1" wp14:anchorId="1DED8AA2" wp14:editId="3A8A6F8C">
                  <wp:simplePos x="0" y="0"/>
                  <wp:positionH relativeFrom="column">
                    <wp:posOffset>-1848485</wp:posOffset>
                  </wp:positionH>
                  <wp:positionV relativeFrom="paragraph">
                    <wp:posOffset>153670</wp:posOffset>
                  </wp:positionV>
                  <wp:extent cx="1758315" cy="1770380"/>
                  <wp:effectExtent l="0" t="0" r="0" b="1270"/>
                  <wp:wrapTight wrapText="bothSides">
                    <wp:wrapPolygon edited="0">
                      <wp:start x="0" y="0"/>
                      <wp:lineTo x="0" y="21383"/>
                      <wp:lineTo x="21296" y="21383"/>
                      <wp:lineTo x="21296" y="0"/>
                      <wp:lineTo x="0" y="0"/>
                    </wp:wrapPolygon>
                  </wp:wrapTight>
                  <wp:docPr id="72109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989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1758315" cy="1770380"/>
                          </a:xfrm>
                          <a:prstGeom prst="rect">
                            <a:avLst/>
                          </a:prstGeom>
                        </pic:spPr>
                      </pic:pic>
                    </a:graphicData>
                  </a:graphic>
                  <wp14:sizeRelH relativeFrom="page">
                    <wp14:pctWidth>0</wp14:pctWidth>
                  </wp14:sizeRelH>
                  <wp14:sizeRelV relativeFrom="page">
                    <wp14:pctHeight>0</wp14:pctHeight>
                  </wp14:sizeRelV>
                </wp:anchor>
              </w:drawing>
            </w:r>
          </w:p>
          <w:p w14:paraId="6AF0D429" w14:textId="3C967209" w:rsidR="00F55BCB" w:rsidRPr="0006520B" w:rsidRDefault="00F55BCB" w:rsidP="001B476D">
            <w:pPr>
              <w:rPr>
                <w:b/>
                <w:bCs/>
                <w:sz w:val="26"/>
                <w:szCs w:val="26"/>
              </w:rPr>
            </w:pPr>
          </w:p>
        </w:tc>
        <w:tc>
          <w:tcPr>
            <w:tcW w:w="5373" w:type="dxa"/>
            <w:vAlign w:val="center"/>
          </w:tcPr>
          <w:p w14:paraId="34080EB9" w14:textId="01B94ED8" w:rsidR="001B476D" w:rsidRPr="0006520B" w:rsidRDefault="001B476D" w:rsidP="0006520B">
            <w:pPr>
              <w:ind w:left="319"/>
              <w:rPr>
                <w:sz w:val="26"/>
                <w:szCs w:val="26"/>
              </w:rPr>
            </w:pPr>
            <w:r w:rsidRPr="0006520B">
              <w:rPr>
                <w:sz w:val="26"/>
                <w:szCs w:val="26"/>
              </w:rPr>
              <w:t xml:space="preserve">Bibhash is a dynamic and energetic member of our team, bringing a mix of creativity, technical expertise, and </w:t>
            </w:r>
            <w:r w:rsidR="00FD19C1" w:rsidRPr="0006520B">
              <w:rPr>
                <w:sz w:val="26"/>
                <w:szCs w:val="26"/>
              </w:rPr>
              <w:t>humour</w:t>
            </w:r>
            <w:r w:rsidRPr="0006520B">
              <w:rPr>
                <w:sz w:val="26"/>
                <w:szCs w:val="26"/>
              </w:rPr>
              <w:t xml:space="preserve"> to the table. With a strong passion for coding and an innovative mindset, he constantly explores unique approaches to problem-solving. Known for his playful nature and imaginative pranks, Bibhash adds a lively and engaging vibe to the team while staying committed to delivering results. His ability to balance fun with professionalism makes him a valued and memorable part of our journey.</w:t>
            </w:r>
          </w:p>
        </w:tc>
      </w:tr>
      <w:tr w:rsidR="001B476D" w:rsidRPr="0006520B" w14:paraId="6077FC56" w14:textId="77777777" w:rsidTr="0006520B">
        <w:trPr>
          <w:trHeight w:val="14550"/>
        </w:trPr>
        <w:tc>
          <w:tcPr>
            <w:tcW w:w="3972" w:type="dxa"/>
            <w:vAlign w:val="center"/>
          </w:tcPr>
          <w:p w14:paraId="19B92839" w14:textId="77777777" w:rsidR="001B476D" w:rsidRPr="0006520B" w:rsidRDefault="001B476D" w:rsidP="001B476D">
            <w:pPr>
              <w:rPr>
                <w:sz w:val="26"/>
                <w:szCs w:val="26"/>
              </w:rPr>
            </w:pPr>
            <w:r w:rsidRPr="0006520B">
              <w:rPr>
                <w:b/>
                <w:bCs/>
                <w:sz w:val="26"/>
                <w:szCs w:val="26"/>
              </w:rPr>
              <w:lastRenderedPageBreak/>
              <w:t>Name</w:t>
            </w:r>
            <w:r w:rsidRPr="0006520B">
              <w:rPr>
                <w:sz w:val="26"/>
                <w:szCs w:val="26"/>
              </w:rPr>
              <w:t xml:space="preserve">: </w:t>
            </w:r>
          </w:p>
          <w:p w14:paraId="6F48C73B" w14:textId="3EE6F14B" w:rsidR="001B476D" w:rsidRPr="0006520B" w:rsidRDefault="001B476D" w:rsidP="001B476D">
            <w:pPr>
              <w:rPr>
                <w:sz w:val="26"/>
                <w:szCs w:val="26"/>
              </w:rPr>
            </w:pPr>
            <w:r w:rsidRPr="0006520B">
              <w:rPr>
                <w:sz w:val="26"/>
                <w:szCs w:val="26"/>
              </w:rPr>
              <w:t>Vijay Ragavendra Reddy</w:t>
            </w:r>
          </w:p>
          <w:p w14:paraId="561008EF" w14:textId="77777777" w:rsidR="001B476D" w:rsidRPr="0006520B" w:rsidRDefault="001B476D" w:rsidP="001B476D">
            <w:pPr>
              <w:rPr>
                <w:sz w:val="26"/>
                <w:szCs w:val="26"/>
              </w:rPr>
            </w:pPr>
            <w:r w:rsidRPr="0006520B">
              <w:rPr>
                <w:b/>
                <w:bCs/>
                <w:sz w:val="26"/>
                <w:szCs w:val="26"/>
              </w:rPr>
              <w:t>USN</w:t>
            </w:r>
            <w:r w:rsidRPr="0006520B">
              <w:rPr>
                <w:sz w:val="26"/>
                <w:szCs w:val="26"/>
              </w:rPr>
              <w:t xml:space="preserve">: </w:t>
            </w:r>
          </w:p>
          <w:p w14:paraId="4033A53F" w14:textId="4A569EBF" w:rsidR="001B476D" w:rsidRPr="0006520B" w:rsidRDefault="001B476D" w:rsidP="001B476D">
            <w:pPr>
              <w:rPr>
                <w:sz w:val="26"/>
                <w:szCs w:val="26"/>
              </w:rPr>
            </w:pPr>
            <w:r w:rsidRPr="0006520B">
              <w:rPr>
                <w:sz w:val="26"/>
                <w:szCs w:val="26"/>
              </w:rPr>
              <w:t>24BBTCS06</w:t>
            </w:r>
            <w:r w:rsidR="00BF2698">
              <w:rPr>
                <w:sz w:val="26"/>
                <w:szCs w:val="26"/>
              </w:rPr>
              <w:t>6</w:t>
            </w:r>
          </w:p>
          <w:p w14:paraId="326572C7" w14:textId="479FF6CF" w:rsidR="00D51706" w:rsidRDefault="001B476D" w:rsidP="001B476D">
            <w:r w:rsidRPr="0006520B">
              <w:rPr>
                <w:b/>
                <w:bCs/>
                <w:sz w:val="26"/>
                <w:szCs w:val="26"/>
              </w:rPr>
              <w:t>Email</w:t>
            </w:r>
            <w:r w:rsidRPr="0006520B">
              <w:rPr>
                <w:sz w:val="26"/>
                <w:szCs w:val="26"/>
              </w:rPr>
              <w:t xml:space="preserve">: </w:t>
            </w:r>
            <w:hyperlink r:id="rId23" w:history="1">
              <w:r w:rsidR="00D51706" w:rsidRPr="003227B8">
                <w:rPr>
                  <w:rStyle w:val="Hyperlink"/>
                  <w:sz w:val="26"/>
                  <w:szCs w:val="26"/>
                </w:rPr>
                <w:t>vijaya.ragavendra</w:t>
              </w:r>
              <w:r w:rsidR="00D51706" w:rsidRPr="003227B8">
                <w:rPr>
                  <w:rStyle w:val="Hyperlink"/>
                </w:rPr>
                <w:t>@cmr.edu.in</w:t>
              </w:r>
            </w:hyperlink>
          </w:p>
          <w:p w14:paraId="64A6CB3C" w14:textId="77777777" w:rsidR="001B476D" w:rsidRPr="0006520B" w:rsidRDefault="001B476D" w:rsidP="001B476D">
            <w:pPr>
              <w:rPr>
                <w:sz w:val="26"/>
                <w:szCs w:val="26"/>
              </w:rPr>
            </w:pPr>
            <w:r w:rsidRPr="0006520B">
              <w:rPr>
                <w:b/>
                <w:bCs/>
                <w:sz w:val="26"/>
                <w:szCs w:val="26"/>
              </w:rPr>
              <w:t>Contact no.:</w:t>
            </w:r>
            <w:r w:rsidRPr="0006520B">
              <w:rPr>
                <w:sz w:val="26"/>
                <w:szCs w:val="26"/>
              </w:rPr>
              <w:t xml:space="preserve"> </w:t>
            </w:r>
          </w:p>
          <w:p w14:paraId="01410F35" w14:textId="77777777" w:rsidR="001B476D" w:rsidRDefault="001B476D" w:rsidP="001B476D">
            <w:pPr>
              <w:rPr>
                <w:sz w:val="26"/>
                <w:szCs w:val="26"/>
              </w:rPr>
            </w:pPr>
            <w:r w:rsidRPr="0006520B">
              <w:rPr>
                <w:sz w:val="26"/>
                <w:szCs w:val="26"/>
              </w:rPr>
              <w:t>+91 96031 88376</w:t>
            </w:r>
          </w:p>
          <w:p w14:paraId="33DE683A" w14:textId="55210B83" w:rsidR="00F55BCB" w:rsidRPr="0006520B" w:rsidRDefault="00F55BCB" w:rsidP="001B476D">
            <w:pPr>
              <w:rPr>
                <w:b/>
                <w:bCs/>
                <w:sz w:val="26"/>
                <w:szCs w:val="26"/>
              </w:rPr>
            </w:pPr>
            <w:r>
              <w:rPr>
                <w:noProof/>
                <w:sz w:val="26"/>
                <w:szCs w:val="26"/>
              </w:rPr>
              <w:drawing>
                <wp:anchor distT="0" distB="0" distL="114300" distR="114300" simplePos="0" relativeHeight="251697152" behindDoc="1" locked="0" layoutInCell="1" allowOverlap="1" wp14:anchorId="6FC384D8" wp14:editId="5C246995">
                  <wp:simplePos x="0" y="0"/>
                  <wp:positionH relativeFrom="column">
                    <wp:posOffset>22225</wp:posOffset>
                  </wp:positionH>
                  <wp:positionV relativeFrom="paragraph">
                    <wp:posOffset>387985</wp:posOffset>
                  </wp:positionV>
                  <wp:extent cx="1753235" cy="1635760"/>
                  <wp:effectExtent l="0" t="0" r="0" b="2540"/>
                  <wp:wrapTight wrapText="bothSides">
                    <wp:wrapPolygon edited="0">
                      <wp:start x="0" y="0"/>
                      <wp:lineTo x="0" y="21382"/>
                      <wp:lineTo x="21357" y="21382"/>
                      <wp:lineTo x="21357" y="0"/>
                      <wp:lineTo x="0" y="0"/>
                    </wp:wrapPolygon>
                  </wp:wrapTight>
                  <wp:docPr id="950194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4771"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1753235" cy="1635760"/>
                          </a:xfrm>
                          <a:prstGeom prst="rect">
                            <a:avLst/>
                          </a:prstGeom>
                        </pic:spPr>
                      </pic:pic>
                    </a:graphicData>
                  </a:graphic>
                  <wp14:sizeRelH relativeFrom="page">
                    <wp14:pctWidth>0</wp14:pctWidth>
                  </wp14:sizeRelH>
                  <wp14:sizeRelV relativeFrom="page">
                    <wp14:pctHeight>0</wp14:pctHeight>
                  </wp14:sizeRelV>
                </wp:anchor>
              </w:drawing>
            </w:r>
          </w:p>
        </w:tc>
        <w:tc>
          <w:tcPr>
            <w:tcW w:w="5373" w:type="dxa"/>
            <w:vAlign w:val="center"/>
          </w:tcPr>
          <w:p w14:paraId="76513EAD" w14:textId="4CA5F221" w:rsidR="001B476D" w:rsidRPr="0006520B" w:rsidRDefault="001B476D" w:rsidP="0006520B">
            <w:pPr>
              <w:ind w:left="319"/>
              <w:rPr>
                <w:sz w:val="26"/>
                <w:szCs w:val="26"/>
              </w:rPr>
            </w:pPr>
            <w:r w:rsidRPr="0006520B">
              <w:rPr>
                <w:sz w:val="26"/>
                <w:szCs w:val="26"/>
              </w:rPr>
              <w:t>Vijay Reddy is a disciplined and selectively brilliant teammate who has a unique way of letting his actions speak louder than words. He’s all about the gym, dedicating much of his time to his fitness routine, and his commitment to staying in shape is nothing short of impressive. While he may cherish his silence, don’t let that fool you—Vijay has a knack for coming up with great plans and strategies when the time is right. If only he’d speak up a bit more, we’d all be amazed at how sharp and insightful he truly is! Despite his quiet nature, he’s incredibly dependable and always steps up when it matters most. Whether it's cracking a tough problem or executing a project flawlessly, Vijay’s focus and determination never go unnoticed. Oh, and did I mention he’s obsessed with the gym? His dedication to fitness is almost a lifestyle for him, and it motivates everyone around him to push their limits.</w:t>
            </w:r>
          </w:p>
        </w:tc>
      </w:tr>
    </w:tbl>
    <w:p w14:paraId="218AC7AC" w14:textId="6BCFF894" w:rsidR="001B476D" w:rsidRPr="0006520B" w:rsidRDefault="001B476D" w:rsidP="001B476D">
      <w:pPr>
        <w:pStyle w:val="Heading1"/>
      </w:pPr>
      <w:bookmarkStart w:id="13" w:name="_Toc190768445"/>
      <w:r w:rsidRPr="0006520B">
        <w:lastRenderedPageBreak/>
        <w:t>Identified Problem</w:t>
      </w:r>
      <w:bookmarkEnd w:id="13"/>
    </w:p>
    <w:p w14:paraId="689026D6" w14:textId="79E61470" w:rsidR="001B476D" w:rsidRPr="0006520B" w:rsidRDefault="001B476D" w:rsidP="001B476D">
      <w:r w:rsidRPr="0006520B">
        <w:t xml:space="preserve">India’s government hospitals serve a vast population, often catering to thousands of patients daily. However, these institutions face significant challenges that impact the efficiency of healthcare delivery. Overcrowding, long waiting times, mismanagement of patient records, and a lack of streamlined communication between patients, nurses, and doctors are among the most pressing issues. Many patients struggle with </w:t>
      </w:r>
      <w:r w:rsidRPr="0006520B">
        <w:rPr>
          <w:b/>
          <w:bCs/>
        </w:rPr>
        <w:t>delayed appointments, insufficient access to medical history, and difficulty in navigating hospital services</w:t>
      </w:r>
      <w:r w:rsidRPr="0006520B">
        <w:t xml:space="preserve">, leading to frustration and compromised healthcare experiences. Meanwhile, hospital staff face operational inefficiencies, including </w:t>
      </w:r>
      <w:r w:rsidRPr="0006520B">
        <w:rPr>
          <w:b/>
          <w:bCs/>
        </w:rPr>
        <w:t>poor shift coordination, a lack of real-time updates, and outdated manual record-keeping methods</w:t>
      </w:r>
      <w:r w:rsidRPr="0006520B">
        <w:t xml:space="preserve">. The absence of a </w:t>
      </w:r>
      <w:r w:rsidRPr="0006520B">
        <w:rPr>
          <w:b/>
          <w:bCs/>
        </w:rPr>
        <w:t>centralized digital system</w:t>
      </w:r>
      <w:r w:rsidRPr="0006520B">
        <w:t xml:space="preserve"> to manage these critical functions results in </w:t>
      </w:r>
      <w:r w:rsidRPr="0006520B">
        <w:rPr>
          <w:b/>
          <w:bCs/>
        </w:rPr>
        <w:t>delays, miscommunication, and an overall strain on the healthcare system</w:t>
      </w:r>
      <w:r w:rsidRPr="0006520B">
        <w:t xml:space="preserve">. Our research highlights the urgent need for a </w:t>
      </w:r>
      <w:r w:rsidRPr="0006520B">
        <w:rPr>
          <w:b/>
          <w:bCs/>
        </w:rPr>
        <w:t>technology-driven solution</w:t>
      </w:r>
      <w:r w:rsidRPr="0006520B">
        <w:t xml:space="preserve"> that can optimize workflows, improve accessibility, and enhance the quality of care in government hospitals across India.</w:t>
      </w:r>
    </w:p>
    <w:p w14:paraId="0B05BB39" w14:textId="77777777" w:rsidR="00FD6831" w:rsidRPr="0006520B" w:rsidRDefault="00FD6831" w:rsidP="001B476D"/>
    <w:p w14:paraId="02152429" w14:textId="77777777" w:rsidR="00FD6831" w:rsidRPr="0006520B" w:rsidRDefault="00FD6831" w:rsidP="001B476D"/>
    <w:p w14:paraId="596430D6" w14:textId="77777777" w:rsidR="00FD6831" w:rsidRPr="0006520B" w:rsidRDefault="00FD6831" w:rsidP="001B476D"/>
    <w:p w14:paraId="1F80BA33" w14:textId="77777777" w:rsidR="00FD6831" w:rsidRPr="0006520B" w:rsidRDefault="00FD6831" w:rsidP="001B476D"/>
    <w:p w14:paraId="056B916E" w14:textId="77777777" w:rsidR="00FD6831" w:rsidRPr="0006520B" w:rsidRDefault="00FD6831" w:rsidP="001B476D"/>
    <w:p w14:paraId="25AEF54A" w14:textId="77777777" w:rsidR="00FD6831" w:rsidRPr="0006520B" w:rsidRDefault="00FD6831" w:rsidP="001B476D"/>
    <w:p w14:paraId="0BA0648E" w14:textId="77777777" w:rsidR="00FD6831" w:rsidRPr="0006520B" w:rsidRDefault="00FD6831" w:rsidP="001B476D"/>
    <w:p w14:paraId="2B62C858" w14:textId="77777777" w:rsidR="00FD6831" w:rsidRPr="0006520B" w:rsidRDefault="00FD6831" w:rsidP="001B476D"/>
    <w:p w14:paraId="2AC5504E" w14:textId="77777777" w:rsidR="00FD6831" w:rsidRPr="0006520B" w:rsidRDefault="00FD6831" w:rsidP="001B476D"/>
    <w:p w14:paraId="0670194D" w14:textId="77777777" w:rsidR="00FD6831" w:rsidRPr="0006520B" w:rsidRDefault="00FD6831" w:rsidP="001B476D"/>
    <w:p w14:paraId="0555C1BA" w14:textId="77777777" w:rsidR="00FD6831" w:rsidRPr="0006520B" w:rsidRDefault="00FD6831" w:rsidP="001B476D"/>
    <w:p w14:paraId="7D1951E8" w14:textId="77777777" w:rsidR="00FD6831" w:rsidRPr="0006520B" w:rsidRDefault="00FD6831" w:rsidP="001B476D"/>
    <w:p w14:paraId="6C75A5D3" w14:textId="77777777" w:rsidR="00FD6831" w:rsidRPr="0006520B" w:rsidRDefault="00FD6831" w:rsidP="001B476D"/>
    <w:p w14:paraId="050BFC72" w14:textId="77777777" w:rsidR="00FD6831" w:rsidRPr="0006520B" w:rsidRDefault="00FD6831" w:rsidP="001B476D"/>
    <w:p w14:paraId="366FE61E" w14:textId="77777777" w:rsidR="00FD6831" w:rsidRPr="0006520B" w:rsidRDefault="00FD6831" w:rsidP="001B476D"/>
    <w:p w14:paraId="789CED6A" w14:textId="295CAE9D" w:rsidR="00FD6831" w:rsidRPr="0006520B" w:rsidRDefault="00FD6831" w:rsidP="00FD6831">
      <w:pPr>
        <w:pStyle w:val="Heading1"/>
      </w:pPr>
      <w:bookmarkStart w:id="14" w:name="_Toc190768446"/>
      <w:r w:rsidRPr="0006520B">
        <w:lastRenderedPageBreak/>
        <w:t>Primary Research</w:t>
      </w:r>
      <w:bookmarkEnd w:id="14"/>
    </w:p>
    <w:p w14:paraId="2093037E" w14:textId="77777777" w:rsidR="00FD6831" w:rsidRPr="0006520B" w:rsidRDefault="00FD6831" w:rsidP="00FD6831">
      <w:r w:rsidRPr="0006520B">
        <w:t>Our primary research aimed at understanding the challenges faced by patients and hospital staff in government hospitals, and this is essential for building solutions like our app to streamline processes.</w:t>
      </w:r>
    </w:p>
    <w:p w14:paraId="42F9B325" w14:textId="77777777" w:rsidR="00FD6831" w:rsidRPr="0006520B" w:rsidRDefault="00FD6831" w:rsidP="00FD6831"/>
    <w:p w14:paraId="3324C90C" w14:textId="77777777" w:rsidR="00FD6831" w:rsidRPr="0006520B" w:rsidRDefault="00FD6831" w:rsidP="00FD6831">
      <w:pPr>
        <w:pStyle w:val="ListParagraph"/>
        <w:numPr>
          <w:ilvl w:val="0"/>
          <w:numId w:val="6"/>
        </w:numPr>
        <w:rPr>
          <w:b/>
          <w:bCs/>
        </w:rPr>
      </w:pPr>
      <w:r w:rsidRPr="0006520B">
        <w:rPr>
          <w:b/>
          <w:bCs/>
        </w:rPr>
        <w:t>Observations at the Hospital:</w:t>
      </w:r>
    </w:p>
    <w:p w14:paraId="4BF4BC06" w14:textId="3750EB9B" w:rsidR="00FD6831" w:rsidRPr="0006520B" w:rsidRDefault="00FD6831" w:rsidP="00FD6831">
      <w:pPr>
        <w:pStyle w:val="ListParagraph"/>
      </w:pPr>
      <w:r w:rsidRPr="0006520B">
        <w:t>During our visit to the hospital, we observed several issues firsthand. This observation phase gave us insight into how the hospital operates and what the real problems are.</w:t>
      </w:r>
    </w:p>
    <w:p w14:paraId="7CE3C1E6" w14:textId="77777777" w:rsidR="00FD6831" w:rsidRPr="0006520B" w:rsidRDefault="00FD6831" w:rsidP="00FD6831">
      <w:pPr>
        <w:pStyle w:val="ListParagraph"/>
      </w:pPr>
    </w:p>
    <w:p w14:paraId="782CC3BF" w14:textId="77777777" w:rsidR="00FD6831" w:rsidRPr="0006520B" w:rsidRDefault="00FD6831" w:rsidP="00FD6831">
      <w:pPr>
        <w:pStyle w:val="ListParagraph"/>
      </w:pPr>
      <w:r w:rsidRPr="0006520B">
        <w:t>Lack of Proper Water Facilities: This is a basic yet essential need for both patients and staff, and its absence could cause discomfort and inconvenience.</w:t>
      </w:r>
    </w:p>
    <w:p w14:paraId="0B76CAEA" w14:textId="77777777" w:rsidR="00FD6831" w:rsidRPr="0006520B" w:rsidRDefault="00FD6831" w:rsidP="00FD6831">
      <w:pPr>
        <w:pStyle w:val="ListParagraph"/>
      </w:pPr>
    </w:p>
    <w:p w14:paraId="447B356A" w14:textId="77777777" w:rsidR="00FD6831" w:rsidRPr="0006520B" w:rsidRDefault="00FD6831" w:rsidP="00FD6831">
      <w:pPr>
        <w:pStyle w:val="ListParagraph"/>
      </w:pPr>
      <w:r w:rsidRPr="0006520B">
        <w:t>Unhygienic Conditions: The cleanliness of the hospital was noted as problematic, affecting patient care and safety. This could also affect patient satisfaction and trust in the facility.</w:t>
      </w:r>
    </w:p>
    <w:p w14:paraId="7DD196B1" w14:textId="77777777" w:rsidR="00FD6831" w:rsidRPr="0006520B" w:rsidRDefault="00FD6831" w:rsidP="00FD6831">
      <w:pPr>
        <w:pStyle w:val="ListParagraph"/>
      </w:pPr>
    </w:p>
    <w:p w14:paraId="258BCF12" w14:textId="77777777" w:rsidR="00FD6831" w:rsidRPr="0006520B" w:rsidRDefault="00FD6831" w:rsidP="00FD6831">
      <w:pPr>
        <w:pStyle w:val="ListParagraph"/>
      </w:pPr>
      <w:r w:rsidRPr="0006520B">
        <w:t>Language Barriers: Communication between patients and hospital staff could be a challenge if they do not share a common language. This often leads to misunderstanding and delays.</w:t>
      </w:r>
    </w:p>
    <w:p w14:paraId="5E5EC93C" w14:textId="77777777" w:rsidR="00FD6831" w:rsidRPr="0006520B" w:rsidRDefault="00FD6831" w:rsidP="00FD6831">
      <w:pPr>
        <w:pStyle w:val="ListParagraph"/>
      </w:pPr>
    </w:p>
    <w:p w14:paraId="30602951" w14:textId="77777777" w:rsidR="00FD6831" w:rsidRPr="0006520B" w:rsidRDefault="00FD6831" w:rsidP="00FD6831">
      <w:pPr>
        <w:pStyle w:val="ListParagraph"/>
      </w:pPr>
      <w:r w:rsidRPr="0006520B">
        <w:t>Absence of Doctors: Patients noted the lack of availability of doctors, causing delays in receiving care. This may be linked to understaffing or poor scheduling.</w:t>
      </w:r>
    </w:p>
    <w:p w14:paraId="392AC020" w14:textId="77777777" w:rsidR="00FD6831" w:rsidRPr="0006520B" w:rsidRDefault="00FD6831" w:rsidP="00FD6831">
      <w:pPr>
        <w:pStyle w:val="ListParagraph"/>
      </w:pPr>
    </w:p>
    <w:p w14:paraId="34FAEE7C" w14:textId="741DE017" w:rsidR="00FD6831" w:rsidRPr="0006520B" w:rsidRDefault="00FD6831" w:rsidP="00FD6831">
      <w:pPr>
        <w:pStyle w:val="ListParagraph"/>
      </w:pPr>
      <w:r w:rsidRPr="0006520B">
        <w:t>Deserted Atmosphere: A lack of activity or engagement in some parts of the hospital suggests inefficiencies or poor management, which could lead to patient frustration.</w:t>
      </w:r>
    </w:p>
    <w:p w14:paraId="41F190EB" w14:textId="77777777" w:rsidR="00FD6831" w:rsidRPr="0006520B" w:rsidRDefault="00FD6831" w:rsidP="00FD6831">
      <w:pPr>
        <w:pStyle w:val="ListParagraph"/>
      </w:pPr>
    </w:p>
    <w:p w14:paraId="2D1F19E0" w14:textId="77777777" w:rsidR="00FD6831" w:rsidRPr="0006520B" w:rsidRDefault="00FD6831" w:rsidP="00FD6831">
      <w:pPr>
        <w:pStyle w:val="ListParagraph"/>
      </w:pPr>
    </w:p>
    <w:p w14:paraId="66DC24DC" w14:textId="77777777" w:rsidR="00FD6831" w:rsidRPr="0006520B" w:rsidRDefault="00FD6831" w:rsidP="00FD6831">
      <w:pPr>
        <w:pStyle w:val="ListParagraph"/>
      </w:pPr>
    </w:p>
    <w:p w14:paraId="70BC536B" w14:textId="77777777" w:rsidR="00FD6831" w:rsidRPr="0006520B" w:rsidRDefault="00FD6831" w:rsidP="00FD6831">
      <w:pPr>
        <w:pStyle w:val="ListParagraph"/>
      </w:pPr>
    </w:p>
    <w:p w14:paraId="199BE770" w14:textId="77777777" w:rsidR="00FD6831" w:rsidRPr="0006520B" w:rsidRDefault="00FD6831" w:rsidP="00FD6831"/>
    <w:p w14:paraId="0D0A65BE" w14:textId="77777777" w:rsidR="00FD6831" w:rsidRPr="0006520B" w:rsidRDefault="00FD6831" w:rsidP="00FD6831"/>
    <w:p w14:paraId="0860AB27" w14:textId="77777777" w:rsidR="00FD6831" w:rsidRPr="0006520B" w:rsidRDefault="00FD6831" w:rsidP="00FD6831">
      <w:pPr>
        <w:pStyle w:val="ListParagraph"/>
        <w:numPr>
          <w:ilvl w:val="0"/>
          <w:numId w:val="6"/>
        </w:numPr>
        <w:rPr>
          <w:b/>
          <w:bCs/>
        </w:rPr>
      </w:pPr>
      <w:r w:rsidRPr="0006520B">
        <w:rPr>
          <w:b/>
          <w:bCs/>
        </w:rPr>
        <w:t>Interviews with Stakeholders:</w:t>
      </w:r>
    </w:p>
    <w:p w14:paraId="423EFFD9" w14:textId="77777777" w:rsidR="00FD6831" w:rsidRPr="0006520B" w:rsidRDefault="00FD6831" w:rsidP="00FD6831">
      <w:pPr>
        <w:pStyle w:val="ListParagraph"/>
      </w:pPr>
      <w:r w:rsidRPr="0006520B">
        <w:t>After our observations, we also conducted interviews with key stakeholders to gather their perspectives on the challenges.</w:t>
      </w:r>
    </w:p>
    <w:p w14:paraId="7B18AEA1" w14:textId="77777777" w:rsidR="00FD6831" w:rsidRPr="0006520B" w:rsidRDefault="00FD6831" w:rsidP="00FD6831">
      <w:pPr>
        <w:pStyle w:val="ListParagraph"/>
      </w:pPr>
    </w:p>
    <w:p w14:paraId="478EF2CB" w14:textId="77777777" w:rsidR="00FD6831" w:rsidRPr="0006520B" w:rsidRDefault="00FD6831" w:rsidP="00FD6831">
      <w:pPr>
        <w:pStyle w:val="ListParagraph"/>
      </w:pPr>
      <w:r w:rsidRPr="0006520B">
        <w:t>Patients: They shared their frustrations with long waiting times, poor service quality, and lack of doctors during certain hours. Some patients may also have mentioned the language barrier when trying to explain their symptoms or understand the treatment process.</w:t>
      </w:r>
    </w:p>
    <w:p w14:paraId="2BE58054" w14:textId="77777777" w:rsidR="00FD6831" w:rsidRPr="0006520B" w:rsidRDefault="00FD6831" w:rsidP="00FD6831">
      <w:pPr>
        <w:pStyle w:val="ListParagraph"/>
      </w:pPr>
    </w:p>
    <w:p w14:paraId="3D562D95" w14:textId="77777777" w:rsidR="00FD6831" w:rsidRPr="0006520B" w:rsidRDefault="00FD6831" w:rsidP="00FD6831">
      <w:pPr>
        <w:pStyle w:val="ListParagraph"/>
      </w:pPr>
      <w:r w:rsidRPr="0006520B">
        <w:t>Doctors and Nurses: They likely shared their challenges, such as overcrowding, high patient load, and staff shortages. These factors prevent them from giving individual patients the attention they need. They may have mentioned working long hours and operational inefficiencies that slow down the process, such as the lack of electronic health records (EHR) or proper scheduling systems.</w:t>
      </w:r>
    </w:p>
    <w:p w14:paraId="0731104F" w14:textId="77777777" w:rsidR="00FD6831" w:rsidRPr="0006520B" w:rsidRDefault="00FD6831" w:rsidP="00FD6831">
      <w:pPr>
        <w:pStyle w:val="ListParagraph"/>
      </w:pPr>
    </w:p>
    <w:p w14:paraId="2E3452DA" w14:textId="40BE598F" w:rsidR="00FD6831" w:rsidRPr="0006520B" w:rsidRDefault="00FD6831" w:rsidP="00FD6831">
      <w:pPr>
        <w:pStyle w:val="ListParagraph"/>
      </w:pPr>
      <w:r w:rsidRPr="0006520B">
        <w:t>Hospital Staff: Staff involved in patient registration or administration discussed the overwhelming number of people needing services. This may include a lack of coordination between departments or difficulty managing the flow of patients. Issues like manual processes (like paperwork) that could be automated also came up, which adds to delays.</w:t>
      </w:r>
    </w:p>
    <w:p w14:paraId="285B4080" w14:textId="77777777" w:rsidR="00FD6831" w:rsidRPr="0006520B" w:rsidRDefault="00FD6831" w:rsidP="00FD6831"/>
    <w:p w14:paraId="2F6333EE" w14:textId="77777777" w:rsidR="00FD6831" w:rsidRPr="0006520B" w:rsidRDefault="00FD6831" w:rsidP="00FD6831">
      <w:pPr>
        <w:pStyle w:val="ListParagraph"/>
        <w:numPr>
          <w:ilvl w:val="0"/>
          <w:numId w:val="6"/>
        </w:numPr>
        <w:rPr>
          <w:b/>
          <w:bCs/>
        </w:rPr>
      </w:pPr>
      <w:r w:rsidRPr="0006520B">
        <w:rPr>
          <w:b/>
          <w:bCs/>
        </w:rPr>
        <w:t xml:space="preserve">Data Analysis from Primary Research: </w:t>
      </w:r>
    </w:p>
    <w:p w14:paraId="42E904CA" w14:textId="083E48AB" w:rsidR="00FD6831" w:rsidRPr="0006520B" w:rsidRDefault="00FD6831" w:rsidP="00FD6831">
      <w:pPr>
        <w:pStyle w:val="ListParagraph"/>
        <w:rPr>
          <w:b/>
          <w:bCs/>
        </w:rPr>
      </w:pPr>
      <w:r w:rsidRPr="0006520B">
        <w:t xml:space="preserve">After collecting the data, the next step is </w:t>
      </w:r>
      <w:r w:rsidR="00FD19C1" w:rsidRPr="0006520B">
        <w:t>analysing</w:t>
      </w:r>
      <w:r w:rsidRPr="0006520B">
        <w:t xml:space="preserve"> it to identify patterns and prioritize problems. From the patients' feedback, the most frequent issue mentioned is likely the waiting time. This could be because of crowded waiting areas or long queues at registration and payment counters. Staff likely shared concerns about understaffing and insufficient resources, such as outdated equipment or lack of adequate technology to manage patient flow. The language barriers mentioned by both patients and staff reveal a communication gap that hinders the overall experience for patients, making it a key issue to address.</w:t>
      </w:r>
    </w:p>
    <w:p w14:paraId="0069A1B0" w14:textId="77777777" w:rsidR="00FD6831" w:rsidRPr="0006520B" w:rsidRDefault="00FD6831" w:rsidP="00FD6831"/>
    <w:p w14:paraId="6F6C8A6B" w14:textId="77777777" w:rsidR="00FD6831" w:rsidRPr="0006520B" w:rsidRDefault="00FD6831" w:rsidP="00FD6831"/>
    <w:p w14:paraId="36CDD80F" w14:textId="77777777" w:rsidR="00FD6831" w:rsidRPr="0006520B" w:rsidRDefault="00FD6831" w:rsidP="00FD6831">
      <w:pPr>
        <w:pStyle w:val="ListParagraph"/>
        <w:numPr>
          <w:ilvl w:val="0"/>
          <w:numId w:val="6"/>
        </w:numPr>
        <w:rPr>
          <w:b/>
          <w:bCs/>
        </w:rPr>
      </w:pPr>
      <w:r w:rsidRPr="0006520B">
        <w:rPr>
          <w:b/>
          <w:bCs/>
        </w:rPr>
        <w:t xml:space="preserve">Key Insights from Primary Research: </w:t>
      </w:r>
    </w:p>
    <w:p w14:paraId="1CD5708A" w14:textId="77777777" w:rsidR="00FD6831" w:rsidRPr="0006520B" w:rsidRDefault="00FD6831" w:rsidP="00FD6831">
      <w:pPr>
        <w:pStyle w:val="ListParagraph"/>
      </w:pPr>
      <w:r w:rsidRPr="0006520B">
        <w:t>After our research, we now have specific insights to guide our project:</w:t>
      </w:r>
    </w:p>
    <w:p w14:paraId="329337F9" w14:textId="77777777" w:rsidR="00FD6831" w:rsidRPr="0006520B" w:rsidRDefault="00FD6831" w:rsidP="00FD6831">
      <w:pPr>
        <w:pStyle w:val="ListParagraph"/>
      </w:pPr>
    </w:p>
    <w:p w14:paraId="60036717" w14:textId="77777777" w:rsidR="00FD6831" w:rsidRPr="0006520B" w:rsidRDefault="00FD6831" w:rsidP="00FD6831">
      <w:pPr>
        <w:pStyle w:val="ListParagraph"/>
      </w:pPr>
      <w:r w:rsidRPr="0006520B">
        <w:t>Waiting Time: One of the major problems we identified is the long waiting times for patients, whether it's for check-ups, tests, or appointments. This is a significant pain point for patients, who feel frustrated and sometimes lose trust in the system.</w:t>
      </w:r>
    </w:p>
    <w:p w14:paraId="1A214949" w14:textId="77777777" w:rsidR="00FD6831" w:rsidRPr="0006520B" w:rsidRDefault="00FD6831" w:rsidP="00FD6831">
      <w:pPr>
        <w:pStyle w:val="ListParagraph"/>
      </w:pPr>
    </w:p>
    <w:p w14:paraId="276BE8BB" w14:textId="77777777" w:rsidR="00FD6831" w:rsidRPr="0006520B" w:rsidRDefault="00FD6831" w:rsidP="00FD6831">
      <w:pPr>
        <w:pStyle w:val="ListParagraph"/>
      </w:pPr>
      <w:r w:rsidRPr="0006520B">
        <w:t>Queue Management: A lack of queue management systems at payment counters, registration, and even at consultation rooms creates a chaotic environment.</w:t>
      </w:r>
    </w:p>
    <w:p w14:paraId="3B983CB8" w14:textId="77777777" w:rsidR="00FD6831" w:rsidRPr="0006520B" w:rsidRDefault="00FD6831" w:rsidP="00FD6831">
      <w:pPr>
        <w:pStyle w:val="ListParagraph"/>
      </w:pPr>
    </w:p>
    <w:p w14:paraId="16D4D189" w14:textId="77777777" w:rsidR="00FD6831" w:rsidRPr="0006520B" w:rsidRDefault="00FD6831" w:rsidP="00FD6831">
      <w:pPr>
        <w:pStyle w:val="ListParagraph"/>
      </w:pPr>
      <w:r w:rsidRPr="0006520B">
        <w:t>Hospital Capacity: Hospitals are often overcrowded with patients, leading to delays in receiving care and dissatisfaction with service.</w:t>
      </w:r>
    </w:p>
    <w:p w14:paraId="5FEB0393" w14:textId="77777777" w:rsidR="00FD6831" w:rsidRPr="0006520B" w:rsidRDefault="00FD6831" w:rsidP="00FD6831">
      <w:pPr>
        <w:pStyle w:val="ListParagraph"/>
      </w:pPr>
    </w:p>
    <w:p w14:paraId="751AF10E" w14:textId="77777777" w:rsidR="00FD6831" w:rsidRPr="0006520B" w:rsidRDefault="00FD6831" w:rsidP="00FD6831">
      <w:pPr>
        <w:pStyle w:val="ListParagraph"/>
      </w:pPr>
      <w:r w:rsidRPr="0006520B">
        <w:t>Communication Issues: The language barrier creates miscommunication between patients and hospital staff, which could delay treatment or lead to misunderstandings.</w:t>
      </w:r>
    </w:p>
    <w:p w14:paraId="5044AEBD" w14:textId="77777777" w:rsidR="00FD6831" w:rsidRPr="0006520B" w:rsidRDefault="00FD6831" w:rsidP="00FD6831">
      <w:pPr>
        <w:pStyle w:val="ListParagraph"/>
      </w:pPr>
    </w:p>
    <w:p w14:paraId="4C942F09" w14:textId="259E9847" w:rsidR="00FD6831" w:rsidRPr="0006520B" w:rsidRDefault="00FD6831" w:rsidP="00FD6831">
      <w:pPr>
        <w:pStyle w:val="ListParagraph"/>
        <w:rPr>
          <w:b/>
          <w:bCs/>
        </w:rPr>
      </w:pPr>
      <w:r w:rsidRPr="0006520B">
        <w:t>Understaffing: The absence of doctors or other key staff members could be a result of staffing issues, either due to high patient load or inadequate scheduling.</w:t>
      </w:r>
    </w:p>
    <w:p w14:paraId="6BDD42F6" w14:textId="77777777" w:rsidR="00FD6831" w:rsidRPr="0006520B" w:rsidRDefault="00FD6831" w:rsidP="00FD6831"/>
    <w:p w14:paraId="225EB747" w14:textId="77777777" w:rsidR="00FD6831" w:rsidRPr="0006520B" w:rsidRDefault="00FD6831" w:rsidP="00FD6831"/>
    <w:p w14:paraId="5D4ED8E1" w14:textId="77777777" w:rsidR="00FD6831" w:rsidRPr="0006520B" w:rsidRDefault="00FD6831" w:rsidP="00FD6831">
      <w:pPr>
        <w:pStyle w:val="ListParagraph"/>
        <w:numPr>
          <w:ilvl w:val="0"/>
          <w:numId w:val="6"/>
        </w:numPr>
        <w:rPr>
          <w:b/>
          <w:bCs/>
        </w:rPr>
      </w:pPr>
      <w:r w:rsidRPr="0006520B">
        <w:rPr>
          <w:b/>
          <w:bCs/>
        </w:rPr>
        <w:t xml:space="preserve">Impact of Primary Research on Our Solution: </w:t>
      </w:r>
    </w:p>
    <w:p w14:paraId="207A0A5C" w14:textId="77777777" w:rsidR="00FD6831" w:rsidRPr="0006520B" w:rsidRDefault="00FD6831" w:rsidP="00FD6831">
      <w:pPr>
        <w:pStyle w:val="ListParagraph"/>
      </w:pPr>
      <w:r w:rsidRPr="0006520B">
        <w:t>The insights we gathered from our primary research now inform us of the design of our solution. Specifically, the issues around queue management and long waiting times have likely led to the idea of developing an app to solve these problems.</w:t>
      </w:r>
    </w:p>
    <w:p w14:paraId="71CBEAD4" w14:textId="77777777" w:rsidR="00FD6831" w:rsidRPr="0006520B" w:rsidRDefault="00FD6831" w:rsidP="00FD6831">
      <w:pPr>
        <w:pStyle w:val="ListParagraph"/>
      </w:pPr>
    </w:p>
    <w:p w14:paraId="66A78CE3" w14:textId="77777777" w:rsidR="00FD6831" w:rsidRPr="0006520B" w:rsidRDefault="00FD6831" w:rsidP="00FD6831">
      <w:pPr>
        <w:pStyle w:val="ListParagraph"/>
      </w:pPr>
      <w:r w:rsidRPr="0006520B">
        <w:t>App Development: The app could be designed to streamline the patient registration and payment processes, reducing waiting times. For example, patients could book appointments or register online, thus reducing congestion at the hospital.</w:t>
      </w:r>
    </w:p>
    <w:p w14:paraId="5D4F0B1B" w14:textId="77777777" w:rsidR="00FD6831" w:rsidRPr="0006520B" w:rsidRDefault="00FD6831" w:rsidP="00FD6831">
      <w:pPr>
        <w:pStyle w:val="ListParagraph"/>
      </w:pPr>
    </w:p>
    <w:p w14:paraId="07AE2F2E" w14:textId="77777777" w:rsidR="00FD6831" w:rsidRPr="0006520B" w:rsidRDefault="00FD6831" w:rsidP="00FD6831">
      <w:pPr>
        <w:pStyle w:val="ListParagraph"/>
      </w:pPr>
      <w:r w:rsidRPr="0006520B">
        <w:t>Queue Management: The app could also provide real-time updates on waiting times and give patients an estimated time for when they will be called for consultations, which would help manage their expectations and reduce frustration.</w:t>
      </w:r>
    </w:p>
    <w:p w14:paraId="0E379F95" w14:textId="77777777" w:rsidR="00FD6831" w:rsidRPr="0006520B" w:rsidRDefault="00FD6831" w:rsidP="00FD6831">
      <w:pPr>
        <w:pStyle w:val="ListParagraph"/>
      </w:pPr>
    </w:p>
    <w:p w14:paraId="1E150069" w14:textId="77777777" w:rsidR="00FD6831" w:rsidRPr="0006520B" w:rsidRDefault="00FD6831" w:rsidP="00FD6831">
      <w:pPr>
        <w:pStyle w:val="ListParagraph"/>
      </w:pPr>
      <w:r w:rsidRPr="0006520B">
        <w:t>Language Support: The app could include a multi-language feature to help bridge the communication gap between patients and hospital staff, ensuring better understanding of medical issues.</w:t>
      </w:r>
    </w:p>
    <w:p w14:paraId="4DC3292C" w14:textId="77777777" w:rsidR="00FD6831" w:rsidRPr="0006520B" w:rsidRDefault="00FD6831" w:rsidP="00FD6831">
      <w:pPr>
        <w:pStyle w:val="ListParagraph"/>
      </w:pPr>
    </w:p>
    <w:p w14:paraId="154D47A5" w14:textId="530F62D0" w:rsidR="00FD6831" w:rsidRPr="0006520B" w:rsidRDefault="00FD6831" w:rsidP="00FD6831">
      <w:pPr>
        <w:pStyle w:val="ListParagraph"/>
      </w:pPr>
      <w:r w:rsidRPr="0006520B">
        <w:t>Staffing and Scheduling: The app could have a scheduling system for doctors and staff, improving operational efficiency and ensuring that the hospital operates at optimal capacity.</w:t>
      </w:r>
    </w:p>
    <w:p w14:paraId="3268AE0D" w14:textId="77777777" w:rsidR="00FD6831" w:rsidRPr="0006520B" w:rsidRDefault="00FD6831" w:rsidP="00FD6831">
      <w:pPr>
        <w:pStyle w:val="ListParagraph"/>
      </w:pPr>
    </w:p>
    <w:p w14:paraId="4C2FB100" w14:textId="77777777" w:rsidR="00FD6831" w:rsidRPr="0006520B" w:rsidRDefault="00FD6831" w:rsidP="00FD6831">
      <w:pPr>
        <w:pStyle w:val="ListParagraph"/>
      </w:pPr>
    </w:p>
    <w:p w14:paraId="6B77EB6F" w14:textId="77777777" w:rsidR="00FD6831" w:rsidRPr="0006520B" w:rsidRDefault="00FD6831" w:rsidP="00FD6831">
      <w:pPr>
        <w:pStyle w:val="ListParagraph"/>
      </w:pPr>
    </w:p>
    <w:p w14:paraId="15A9570F" w14:textId="77777777" w:rsidR="00FD6831" w:rsidRPr="0006520B" w:rsidRDefault="00FD6831" w:rsidP="00FD6831">
      <w:pPr>
        <w:pStyle w:val="ListParagraph"/>
      </w:pPr>
    </w:p>
    <w:p w14:paraId="16675E08" w14:textId="77777777" w:rsidR="00FD6831" w:rsidRPr="0006520B" w:rsidRDefault="00FD6831" w:rsidP="00FD6831">
      <w:pPr>
        <w:pStyle w:val="ListParagraph"/>
      </w:pPr>
    </w:p>
    <w:p w14:paraId="0CAC314E" w14:textId="77777777" w:rsidR="00FD6831" w:rsidRPr="0006520B" w:rsidRDefault="00FD6831" w:rsidP="00FD6831">
      <w:pPr>
        <w:pStyle w:val="ListParagraph"/>
      </w:pPr>
    </w:p>
    <w:p w14:paraId="36C58E75" w14:textId="77777777" w:rsidR="00FD6831" w:rsidRPr="0006520B" w:rsidRDefault="00FD6831" w:rsidP="00FD6831">
      <w:pPr>
        <w:pStyle w:val="ListParagraph"/>
      </w:pPr>
    </w:p>
    <w:p w14:paraId="414F3FEC" w14:textId="77777777" w:rsidR="00FD6831" w:rsidRPr="0006520B" w:rsidRDefault="00FD6831" w:rsidP="00FD6831">
      <w:pPr>
        <w:pStyle w:val="ListParagraph"/>
      </w:pPr>
    </w:p>
    <w:p w14:paraId="6C50194C" w14:textId="77777777" w:rsidR="00FD6831" w:rsidRPr="0006520B" w:rsidRDefault="00FD6831" w:rsidP="00FD6831">
      <w:pPr>
        <w:pStyle w:val="ListParagraph"/>
      </w:pPr>
    </w:p>
    <w:p w14:paraId="64F3223D" w14:textId="77777777" w:rsidR="00FD6831" w:rsidRPr="0006520B" w:rsidRDefault="00FD6831" w:rsidP="00FD6831">
      <w:pPr>
        <w:pStyle w:val="ListParagraph"/>
      </w:pPr>
    </w:p>
    <w:p w14:paraId="5BFC2D46" w14:textId="77777777" w:rsidR="00FD6831" w:rsidRPr="0006520B" w:rsidRDefault="00FD6831" w:rsidP="00FD6831">
      <w:pPr>
        <w:pStyle w:val="ListParagraph"/>
      </w:pPr>
    </w:p>
    <w:p w14:paraId="676E424A" w14:textId="77777777" w:rsidR="00FD6831" w:rsidRPr="0006520B" w:rsidRDefault="00FD6831" w:rsidP="00FD6831">
      <w:pPr>
        <w:pStyle w:val="ListParagraph"/>
      </w:pPr>
    </w:p>
    <w:p w14:paraId="5F2D5A2E" w14:textId="77777777" w:rsidR="00FD6831" w:rsidRPr="0006520B" w:rsidRDefault="00FD6831" w:rsidP="00FD6831">
      <w:pPr>
        <w:pStyle w:val="ListParagraph"/>
      </w:pPr>
    </w:p>
    <w:p w14:paraId="409D28B3" w14:textId="77777777" w:rsidR="00FD6831" w:rsidRPr="0006520B" w:rsidRDefault="00FD6831" w:rsidP="00FD6831">
      <w:pPr>
        <w:pStyle w:val="ListParagraph"/>
      </w:pPr>
    </w:p>
    <w:p w14:paraId="74069199" w14:textId="77777777" w:rsidR="00FD6831" w:rsidRPr="0006520B" w:rsidRDefault="00FD6831" w:rsidP="00FD6831">
      <w:pPr>
        <w:pStyle w:val="ListParagraph"/>
      </w:pPr>
    </w:p>
    <w:p w14:paraId="69B84F83" w14:textId="77777777" w:rsidR="00FD6831" w:rsidRPr="0006520B" w:rsidRDefault="00FD6831" w:rsidP="00FD6831">
      <w:pPr>
        <w:pStyle w:val="ListParagraph"/>
      </w:pPr>
    </w:p>
    <w:p w14:paraId="4F264D42" w14:textId="77777777" w:rsidR="00FD6831" w:rsidRPr="0006520B" w:rsidRDefault="00FD6831" w:rsidP="00FD6831">
      <w:pPr>
        <w:pStyle w:val="ListParagraph"/>
      </w:pPr>
    </w:p>
    <w:p w14:paraId="33BB46D4" w14:textId="77777777" w:rsidR="00FD6831" w:rsidRPr="0006520B" w:rsidRDefault="00FD6831" w:rsidP="00FD6831">
      <w:pPr>
        <w:pStyle w:val="ListParagraph"/>
      </w:pPr>
    </w:p>
    <w:p w14:paraId="3321EFA8" w14:textId="77777777" w:rsidR="00FD6831" w:rsidRPr="0006520B" w:rsidRDefault="00FD6831" w:rsidP="00FD6831">
      <w:pPr>
        <w:pStyle w:val="ListParagraph"/>
      </w:pPr>
    </w:p>
    <w:p w14:paraId="1EDACA21" w14:textId="77777777" w:rsidR="00FD6831" w:rsidRPr="0006520B" w:rsidRDefault="00FD6831" w:rsidP="00FD6831">
      <w:pPr>
        <w:pStyle w:val="ListParagraph"/>
      </w:pPr>
    </w:p>
    <w:p w14:paraId="079C7EA3" w14:textId="77777777" w:rsidR="00FD6831" w:rsidRPr="0006520B" w:rsidRDefault="00FD6831" w:rsidP="00FD6831">
      <w:pPr>
        <w:pStyle w:val="ListParagraph"/>
      </w:pPr>
    </w:p>
    <w:p w14:paraId="7F2F0722" w14:textId="77777777" w:rsidR="00FD6831" w:rsidRPr="0006520B" w:rsidRDefault="00FD6831" w:rsidP="00FD6831">
      <w:pPr>
        <w:pStyle w:val="ListParagraph"/>
      </w:pPr>
    </w:p>
    <w:p w14:paraId="6D1A333B" w14:textId="77777777" w:rsidR="00FD6831" w:rsidRPr="0006520B" w:rsidRDefault="00FD6831" w:rsidP="00FD6831">
      <w:pPr>
        <w:pStyle w:val="ListParagraph"/>
      </w:pPr>
    </w:p>
    <w:p w14:paraId="3B1B28DC" w14:textId="77777777" w:rsidR="00FD6831" w:rsidRPr="0006520B" w:rsidRDefault="00FD6831" w:rsidP="00FD6831">
      <w:pPr>
        <w:pStyle w:val="ListParagraph"/>
      </w:pPr>
    </w:p>
    <w:p w14:paraId="154D7867" w14:textId="77777777" w:rsidR="00FD6831" w:rsidRPr="0006520B" w:rsidRDefault="00FD6831" w:rsidP="00FD6831">
      <w:pPr>
        <w:pStyle w:val="ListParagraph"/>
      </w:pPr>
    </w:p>
    <w:p w14:paraId="15548F90" w14:textId="77777777" w:rsidR="00FD6831" w:rsidRPr="0006520B" w:rsidRDefault="00FD6831" w:rsidP="00FD6831">
      <w:pPr>
        <w:pStyle w:val="ListParagraph"/>
      </w:pPr>
    </w:p>
    <w:p w14:paraId="6E7BA262" w14:textId="77777777" w:rsidR="00FD6831" w:rsidRPr="0006520B" w:rsidRDefault="00FD6831" w:rsidP="00FD6831">
      <w:pPr>
        <w:pStyle w:val="ListParagraph"/>
      </w:pPr>
    </w:p>
    <w:p w14:paraId="731FDE2B" w14:textId="77777777" w:rsidR="00FD6831" w:rsidRPr="0006520B" w:rsidRDefault="00FD6831" w:rsidP="00FD6831">
      <w:pPr>
        <w:pStyle w:val="ListParagraph"/>
      </w:pPr>
    </w:p>
    <w:p w14:paraId="61FEDF30" w14:textId="0C0C7F7C" w:rsidR="00FD6831" w:rsidRPr="0006520B" w:rsidRDefault="00FD6831" w:rsidP="00FD6831">
      <w:pPr>
        <w:pStyle w:val="Heading1"/>
      </w:pPr>
      <w:bookmarkStart w:id="15" w:name="_Toc190768447"/>
      <w:r w:rsidRPr="0006520B">
        <w:t>Secondary Research</w:t>
      </w:r>
      <w:bookmarkEnd w:id="15"/>
    </w:p>
    <w:p w14:paraId="542CBF86" w14:textId="141A28F8" w:rsidR="00FD6831" w:rsidRPr="0006520B" w:rsidRDefault="00FD6831" w:rsidP="00FD6831">
      <w:pPr>
        <w:pStyle w:val="ListParagraph"/>
        <w:numPr>
          <w:ilvl w:val="0"/>
          <w:numId w:val="7"/>
        </w:numPr>
      </w:pPr>
      <w:r w:rsidRPr="0006520B">
        <w:t xml:space="preserve">Kerala Hospital Staff Suspended: Hospital staff in Kerala were suspended after allegations of attempting to physically abuse a patient. The incident has raised serious concerns about hospital staff </w:t>
      </w:r>
      <w:r w:rsidR="00FD19C1" w:rsidRPr="0006520B">
        <w:t>behaviour</w:t>
      </w:r>
      <w:r w:rsidRPr="0006520B">
        <w:t>, leading to an official inquiry.</w:t>
      </w:r>
    </w:p>
    <w:p w14:paraId="53BC5EA1" w14:textId="77777777" w:rsidR="00FD6831" w:rsidRPr="0006520B" w:rsidRDefault="00FD6831" w:rsidP="00FD6831"/>
    <w:p w14:paraId="7C87365A" w14:textId="77777777" w:rsidR="00FD6831" w:rsidRPr="0006520B" w:rsidRDefault="00FD6831" w:rsidP="00FD6831"/>
    <w:p w14:paraId="6A3D222A" w14:textId="0EF7BD2E" w:rsidR="00FD6831" w:rsidRPr="0006520B" w:rsidRDefault="00FD6831" w:rsidP="00FD6831">
      <w:pPr>
        <w:pStyle w:val="ListParagraph"/>
        <w:numPr>
          <w:ilvl w:val="0"/>
          <w:numId w:val="7"/>
        </w:numPr>
      </w:pPr>
      <w:r w:rsidRPr="0006520B">
        <w:t>Coimbatore Doctor Inquiry: In Coimbatore, an inquiry was launched against a doctor who reportedly refused to examine a murder accused. The refusal has sparked criticism regarding medical ethics and professional conduct, with authorities investigating the case.</w:t>
      </w:r>
    </w:p>
    <w:p w14:paraId="46548EAF" w14:textId="77777777" w:rsidR="00FD6831" w:rsidRPr="0006520B" w:rsidRDefault="00FD6831" w:rsidP="00FD6831"/>
    <w:p w14:paraId="34F298DB" w14:textId="77777777" w:rsidR="00FD6831" w:rsidRPr="0006520B" w:rsidRDefault="00FD6831" w:rsidP="00FD6831"/>
    <w:p w14:paraId="59DED5C2" w14:textId="40A541E4" w:rsidR="00FD6831" w:rsidRPr="0006520B" w:rsidRDefault="00FD6831" w:rsidP="00FD6831">
      <w:pPr>
        <w:pStyle w:val="ListParagraph"/>
        <w:numPr>
          <w:ilvl w:val="0"/>
          <w:numId w:val="7"/>
        </w:numPr>
      </w:pPr>
      <w:r w:rsidRPr="0006520B">
        <w:t>Kolkata Government Hospitals: Kolkata's government hospitals continue to face overcrowding and long waits for patients, especially after the partial resumption of services following a doctors' strike. This has led to patient hardship, with some being denied admission due to a shortage of medical staff.</w:t>
      </w:r>
    </w:p>
    <w:p w14:paraId="54BB6943" w14:textId="77777777" w:rsidR="00FD6831" w:rsidRPr="0006520B" w:rsidRDefault="00FD6831" w:rsidP="00FD6831"/>
    <w:p w14:paraId="34C21DDC" w14:textId="77777777" w:rsidR="00FD6831" w:rsidRPr="0006520B" w:rsidRDefault="00FD6831" w:rsidP="00FD6831"/>
    <w:p w14:paraId="160057B1" w14:textId="21C210D4" w:rsidR="00FD6831" w:rsidRPr="0006520B" w:rsidRDefault="00FD6831" w:rsidP="00FD6831">
      <w:pPr>
        <w:pStyle w:val="ListParagraph"/>
        <w:numPr>
          <w:ilvl w:val="0"/>
          <w:numId w:val="7"/>
        </w:numPr>
      </w:pPr>
      <w:r w:rsidRPr="0006520B">
        <w:t>Delhi Government Hospitals: In Delhi, patients face years-long waiting times for routine medical tests due to overcrowding, lack of staff, and outdated infrastructure at government hospitals. This delay is negatively impacting timely medical care for many people.</w:t>
      </w:r>
    </w:p>
    <w:p w14:paraId="2630E1D1" w14:textId="77777777" w:rsidR="00FD6831" w:rsidRPr="0006520B" w:rsidRDefault="00FD6831" w:rsidP="00FD6831"/>
    <w:p w14:paraId="3C53D176" w14:textId="77777777" w:rsidR="00FD6831" w:rsidRPr="0006520B" w:rsidRDefault="00FD6831" w:rsidP="00FD6831"/>
    <w:p w14:paraId="76978118" w14:textId="3C6F8FB4" w:rsidR="00FD6831" w:rsidRPr="0006520B" w:rsidRDefault="00FD6831" w:rsidP="00FD6831">
      <w:pPr>
        <w:pStyle w:val="ListParagraph"/>
        <w:numPr>
          <w:ilvl w:val="0"/>
          <w:numId w:val="7"/>
        </w:numPr>
      </w:pPr>
      <w:r w:rsidRPr="0006520B">
        <w:t xml:space="preserve">Patiala Government Hospital: Patiala's government hospitals are struggling with long queues and a high influx of patients, leading to delays in receiving medical attention. This ongoing </w:t>
      </w:r>
      <w:r w:rsidRPr="0006520B">
        <w:lastRenderedPageBreak/>
        <w:t>issue highlights the strain on the healthcare system in the region.</w:t>
      </w:r>
    </w:p>
    <w:p w14:paraId="2D405EC5" w14:textId="77777777" w:rsidR="00FD6831" w:rsidRPr="0006520B" w:rsidRDefault="00FD6831" w:rsidP="00FD6831"/>
    <w:p w14:paraId="19807885" w14:textId="77777777" w:rsidR="00FD6831" w:rsidRPr="0006520B" w:rsidRDefault="00FD6831" w:rsidP="00FD6831"/>
    <w:p w14:paraId="709C4EB2" w14:textId="5229CFFE" w:rsidR="00FD6831" w:rsidRPr="0006520B" w:rsidRDefault="00FD6831" w:rsidP="00FD6831">
      <w:pPr>
        <w:pStyle w:val="ListParagraph"/>
        <w:numPr>
          <w:ilvl w:val="0"/>
          <w:numId w:val="7"/>
        </w:numPr>
      </w:pPr>
      <w:r w:rsidRPr="0006520B">
        <w:t>Kerala Psychiatrist Controversy: A psychiatrist in Kerala was suspended after a student accused him of sexual abuse. This incident raised alarms about safety and accountability within medical institutions.</w:t>
      </w:r>
    </w:p>
    <w:p w14:paraId="3783EE56" w14:textId="77777777" w:rsidR="00FD6831" w:rsidRPr="0006520B" w:rsidRDefault="00FD6831" w:rsidP="00FD6831"/>
    <w:p w14:paraId="5B5B33D4" w14:textId="77777777" w:rsidR="00FD6831" w:rsidRPr="0006520B" w:rsidRDefault="00FD6831" w:rsidP="00FD6831"/>
    <w:p w14:paraId="54E03D02" w14:textId="17E09FDD" w:rsidR="00FD6831" w:rsidRPr="0006520B" w:rsidRDefault="00FD6831" w:rsidP="00FD6831">
      <w:pPr>
        <w:pStyle w:val="ListParagraph"/>
        <w:numPr>
          <w:ilvl w:val="0"/>
          <w:numId w:val="7"/>
        </w:numPr>
      </w:pPr>
      <w:r w:rsidRPr="0006520B">
        <w:t>Challenges in Government Hospitals: Government hospitals in India face numerous challenges such as inadequate infrastructure, staff shortages, and an overwhelming number of patients. These issues contribute to poor healthcare delivery and hinder efficient functioning.</w:t>
      </w:r>
    </w:p>
    <w:p w14:paraId="39914C45" w14:textId="77777777" w:rsidR="00FD6831" w:rsidRPr="0006520B" w:rsidRDefault="00FD6831" w:rsidP="00FD6831"/>
    <w:p w14:paraId="1627C50A" w14:textId="77777777" w:rsidR="00FD6831" w:rsidRPr="0006520B" w:rsidRDefault="00FD6831" w:rsidP="00FD6831"/>
    <w:p w14:paraId="0EBEDF89" w14:textId="230D892B" w:rsidR="00FD6831" w:rsidRPr="0006520B" w:rsidRDefault="00FD6831" w:rsidP="00FD6831">
      <w:pPr>
        <w:pStyle w:val="ListParagraph"/>
        <w:numPr>
          <w:ilvl w:val="0"/>
          <w:numId w:val="7"/>
        </w:numPr>
      </w:pPr>
      <w:r w:rsidRPr="0006520B">
        <w:t xml:space="preserve">Video (Doctor's </w:t>
      </w:r>
      <w:r w:rsidR="00FD19C1" w:rsidRPr="0006520B">
        <w:t>Behaviour</w:t>
      </w:r>
      <w:r w:rsidRPr="0006520B">
        <w:t xml:space="preserve">): The first video discusses the poor </w:t>
      </w:r>
      <w:r w:rsidR="00FD19C1" w:rsidRPr="0006520B">
        <w:t>behaviour</w:t>
      </w:r>
      <w:r w:rsidRPr="0006520B">
        <w:t xml:space="preserve"> of a doctor, showcasing unprofessional conduct and lack of empathy towards patients, which has raised concerns about the standard of care provided.</w:t>
      </w:r>
    </w:p>
    <w:p w14:paraId="4B924883" w14:textId="77777777" w:rsidR="00FD6831" w:rsidRPr="0006520B" w:rsidRDefault="00FD6831" w:rsidP="00FD6831"/>
    <w:p w14:paraId="45F496D7" w14:textId="77777777" w:rsidR="00FD6831" w:rsidRPr="0006520B" w:rsidRDefault="00FD6831" w:rsidP="00FD6831"/>
    <w:p w14:paraId="534B9A5C" w14:textId="2BDF83D3" w:rsidR="00FD6831" w:rsidRPr="0006520B" w:rsidRDefault="00FD6831" w:rsidP="00FD6831">
      <w:pPr>
        <w:pStyle w:val="ListParagraph"/>
        <w:numPr>
          <w:ilvl w:val="0"/>
          <w:numId w:val="7"/>
        </w:numPr>
      </w:pPr>
      <w:r w:rsidRPr="0006520B">
        <w:t>Video (Healthcare Issues): The second video addresses various challenges within the healthcare system, including ethical issues and misconduct, reflecting the ongoing struggles faced by patients and the healthcare workforce.</w:t>
      </w:r>
    </w:p>
    <w:p w14:paraId="166D969D" w14:textId="77777777" w:rsidR="00FD6831" w:rsidRPr="0006520B" w:rsidRDefault="00FD6831" w:rsidP="00FD6831"/>
    <w:p w14:paraId="0537BAB0" w14:textId="77777777" w:rsidR="00FD6831" w:rsidRPr="0006520B" w:rsidRDefault="00FD6831" w:rsidP="00FD6831"/>
    <w:p w14:paraId="0DF120A0" w14:textId="4884218F" w:rsidR="00FD6831" w:rsidRPr="0006520B" w:rsidRDefault="00FD6831" w:rsidP="00FD6831">
      <w:pPr>
        <w:ind w:firstLine="360"/>
      </w:pPr>
      <w:r w:rsidRPr="0006520B">
        <w:t>These articles and videos highlight significant problems in healthcare, ranging from staff misconduct and refusal of care to overcrowding and long waits, ultimately affecting the quality of medical services in government institutions.</w:t>
      </w:r>
    </w:p>
    <w:p w14:paraId="1FFEF49B" w14:textId="77777777" w:rsidR="00FD6831" w:rsidRPr="0006520B" w:rsidRDefault="00FD6831" w:rsidP="00FD6831">
      <w:pPr>
        <w:ind w:firstLine="360"/>
      </w:pPr>
    </w:p>
    <w:p w14:paraId="36242ABD" w14:textId="77777777" w:rsidR="00FD6831" w:rsidRPr="0006520B" w:rsidRDefault="00FD6831" w:rsidP="00FD6831">
      <w:pPr>
        <w:ind w:firstLine="360"/>
      </w:pPr>
    </w:p>
    <w:p w14:paraId="1F158C6B" w14:textId="77777777" w:rsidR="00FD6831" w:rsidRPr="0006520B" w:rsidRDefault="00FD6831" w:rsidP="00FD6831">
      <w:pPr>
        <w:ind w:firstLine="360"/>
      </w:pPr>
    </w:p>
    <w:p w14:paraId="7F658139" w14:textId="77777777" w:rsidR="00FD6831" w:rsidRPr="0006520B" w:rsidRDefault="00FD6831" w:rsidP="00FD6831">
      <w:pPr>
        <w:ind w:firstLine="360"/>
      </w:pPr>
    </w:p>
    <w:p w14:paraId="571B4DAC" w14:textId="77777777" w:rsidR="00FD6831" w:rsidRPr="0006520B" w:rsidRDefault="00FD6831" w:rsidP="00FD6831">
      <w:pPr>
        <w:ind w:firstLine="360"/>
      </w:pPr>
    </w:p>
    <w:p w14:paraId="32FBD8E5" w14:textId="77777777" w:rsidR="00FD6831" w:rsidRPr="0006520B" w:rsidRDefault="00FD6831" w:rsidP="00FD6831">
      <w:pPr>
        <w:ind w:firstLine="360"/>
      </w:pPr>
    </w:p>
    <w:p w14:paraId="18180EFB" w14:textId="77777777" w:rsidR="00FD6831" w:rsidRPr="0006520B" w:rsidRDefault="00FD6831" w:rsidP="00FD6831">
      <w:pPr>
        <w:ind w:firstLine="360"/>
      </w:pPr>
    </w:p>
    <w:p w14:paraId="17B16BC0" w14:textId="77777777" w:rsidR="00FD6831" w:rsidRPr="0006520B" w:rsidRDefault="00FD6831" w:rsidP="00FD6831">
      <w:pPr>
        <w:ind w:firstLine="360"/>
      </w:pPr>
    </w:p>
    <w:p w14:paraId="10B84916" w14:textId="77777777" w:rsidR="00FD6831" w:rsidRPr="0006520B" w:rsidRDefault="00FD6831" w:rsidP="00FD6831">
      <w:pPr>
        <w:ind w:firstLine="360"/>
      </w:pPr>
    </w:p>
    <w:p w14:paraId="73DD9298" w14:textId="77777777" w:rsidR="00FD6831" w:rsidRPr="0006520B" w:rsidRDefault="00FD6831" w:rsidP="00FD6831">
      <w:pPr>
        <w:ind w:firstLine="360"/>
      </w:pPr>
    </w:p>
    <w:p w14:paraId="3EDB96D9" w14:textId="43E47FD7" w:rsidR="00FD6831" w:rsidRPr="0006520B" w:rsidRDefault="00FD6831" w:rsidP="00FD6831">
      <w:pPr>
        <w:pStyle w:val="Heading1"/>
      </w:pPr>
      <w:bookmarkStart w:id="16" w:name="_Toc190768448"/>
      <w:r w:rsidRPr="0006520B">
        <w:t>Stakeholder Map</w:t>
      </w:r>
      <w:bookmarkEnd w:id="16"/>
    </w:p>
    <w:p w14:paraId="0ABE59BD" w14:textId="25FB37A4" w:rsidR="0006520B" w:rsidRPr="0006520B" w:rsidRDefault="0006520B" w:rsidP="0006520B">
      <w:pPr>
        <w:pStyle w:val="Heading2"/>
      </w:pPr>
      <w:bookmarkStart w:id="17" w:name="_Toc190768449"/>
      <w:r w:rsidRPr="0006520B">
        <w:t>Description and elaboration</w:t>
      </w:r>
      <w:bookmarkEnd w:id="17"/>
    </w:p>
    <w:p w14:paraId="5FAE6B67" w14:textId="77777777" w:rsidR="0006520B" w:rsidRPr="0006520B" w:rsidRDefault="0006520B" w:rsidP="0006520B">
      <w:pPr>
        <w:pStyle w:val="ListParagraph"/>
        <w:numPr>
          <w:ilvl w:val="0"/>
          <w:numId w:val="8"/>
        </w:numPr>
      </w:pPr>
      <w:r w:rsidRPr="0006520B">
        <w:rPr>
          <w:b/>
          <w:bCs/>
        </w:rPr>
        <w:t>Doctors</w:t>
      </w:r>
      <w:r w:rsidRPr="0006520B">
        <w:t xml:space="preserve">: They have an employer/employee relationship with the administration. They are involved with the secondary stakeholders- </w:t>
      </w:r>
      <w:r w:rsidRPr="0006520B">
        <w:rPr>
          <w:i/>
          <w:iCs/>
        </w:rPr>
        <w:t xml:space="preserve">Insurance Companies </w:t>
      </w:r>
      <w:r w:rsidRPr="0006520B">
        <w:t xml:space="preserve">and </w:t>
      </w:r>
      <w:r w:rsidRPr="0006520B">
        <w:rPr>
          <w:i/>
          <w:iCs/>
        </w:rPr>
        <w:t>Policy Makers</w:t>
      </w:r>
      <w:r w:rsidRPr="0006520B">
        <w:t xml:space="preserve"> as they are financially dependent on them. </w:t>
      </w:r>
    </w:p>
    <w:p w14:paraId="61CAF625" w14:textId="77777777" w:rsidR="0006520B" w:rsidRPr="0006520B" w:rsidRDefault="0006520B" w:rsidP="0006520B">
      <w:pPr>
        <w:pStyle w:val="ListParagraph"/>
      </w:pPr>
    </w:p>
    <w:p w14:paraId="02A385FD" w14:textId="77777777" w:rsidR="0006520B" w:rsidRPr="0006520B" w:rsidRDefault="0006520B" w:rsidP="0006520B">
      <w:pPr>
        <w:pStyle w:val="ListParagraph"/>
        <w:numPr>
          <w:ilvl w:val="0"/>
          <w:numId w:val="8"/>
        </w:numPr>
      </w:pPr>
      <w:r w:rsidRPr="0006520B">
        <w:rPr>
          <w:b/>
          <w:bCs/>
        </w:rPr>
        <w:t>Patients</w:t>
      </w:r>
      <w:r w:rsidRPr="0006520B">
        <w:t xml:space="preserve">: Patients are the clients coming into the hospitals. They are involved with- </w:t>
      </w:r>
      <w:r w:rsidRPr="0006520B">
        <w:rPr>
          <w:i/>
          <w:iCs/>
        </w:rPr>
        <w:t>Insurance Companies</w:t>
      </w:r>
      <w:r w:rsidRPr="0006520B">
        <w:t xml:space="preserve"> (financial dependence), </w:t>
      </w:r>
      <w:r w:rsidRPr="0006520B">
        <w:rPr>
          <w:i/>
          <w:iCs/>
        </w:rPr>
        <w:t>Local Communities</w:t>
      </w:r>
      <w:r w:rsidRPr="0006520B">
        <w:t xml:space="preserve"> (which influence masses of patients with their reviews and comments), </w:t>
      </w:r>
      <w:r w:rsidRPr="0006520B">
        <w:rPr>
          <w:i/>
          <w:iCs/>
        </w:rPr>
        <w:t>Relatives</w:t>
      </w:r>
      <w:r w:rsidRPr="0006520B">
        <w:t xml:space="preserve"> (who they have a relationship with), and </w:t>
      </w:r>
      <w:r w:rsidRPr="0006520B">
        <w:rPr>
          <w:i/>
          <w:iCs/>
        </w:rPr>
        <w:t>Private Hospitals</w:t>
      </w:r>
      <w:r w:rsidRPr="0006520B">
        <w:t xml:space="preserve"> (which are a competition to the government hospitals, as advancement in infrastructure and increase in numbers of private hospitals will result in patients migrating to those instead of conventionally going to government hospitals).</w:t>
      </w:r>
    </w:p>
    <w:p w14:paraId="5657DAAE" w14:textId="77777777" w:rsidR="0006520B" w:rsidRPr="0006520B" w:rsidRDefault="0006520B" w:rsidP="0006520B">
      <w:pPr>
        <w:pStyle w:val="ListParagraph"/>
        <w:rPr>
          <w:b/>
          <w:bCs/>
        </w:rPr>
      </w:pPr>
    </w:p>
    <w:p w14:paraId="48DC1C53" w14:textId="77777777" w:rsidR="0006520B" w:rsidRPr="0006520B" w:rsidRDefault="0006520B" w:rsidP="0006520B">
      <w:pPr>
        <w:pStyle w:val="ListParagraph"/>
        <w:numPr>
          <w:ilvl w:val="0"/>
          <w:numId w:val="8"/>
        </w:numPr>
      </w:pPr>
      <w:r w:rsidRPr="0006520B">
        <w:rPr>
          <w:b/>
          <w:bCs/>
        </w:rPr>
        <w:t>Nurses</w:t>
      </w:r>
      <w:r w:rsidRPr="0006520B">
        <w:t>: Like doctors, they have an employer/employee relationship with the administration.</w:t>
      </w:r>
    </w:p>
    <w:p w14:paraId="3F376B94" w14:textId="77777777" w:rsidR="0006520B" w:rsidRPr="0006520B" w:rsidRDefault="0006520B" w:rsidP="0006520B">
      <w:pPr>
        <w:pStyle w:val="ListParagraph"/>
        <w:rPr>
          <w:b/>
          <w:bCs/>
        </w:rPr>
      </w:pPr>
    </w:p>
    <w:p w14:paraId="7CE6F08E" w14:textId="77777777" w:rsidR="0006520B" w:rsidRDefault="0006520B" w:rsidP="0006520B">
      <w:pPr>
        <w:pStyle w:val="ListParagraph"/>
        <w:numPr>
          <w:ilvl w:val="0"/>
          <w:numId w:val="8"/>
        </w:numPr>
      </w:pPr>
      <w:r w:rsidRPr="0006520B">
        <w:rPr>
          <w:b/>
          <w:bCs/>
        </w:rPr>
        <w:t>Government</w:t>
      </w:r>
      <w:r w:rsidRPr="0006520B">
        <w:t xml:space="preserve">: The government, specifically the health ministry, BBMP, etc., is directly related to the administration of the government hospitals as they are the primary governing authority. The government is financially dependent on </w:t>
      </w:r>
      <w:r w:rsidRPr="0006520B">
        <w:rPr>
          <w:i/>
          <w:iCs/>
        </w:rPr>
        <w:t>Policy Makers</w:t>
      </w:r>
      <w:r w:rsidRPr="0006520B">
        <w:t xml:space="preserve"> and </w:t>
      </w:r>
      <w:r w:rsidRPr="0006520B">
        <w:rPr>
          <w:i/>
          <w:iCs/>
        </w:rPr>
        <w:t>NGOs</w:t>
      </w:r>
      <w:r w:rsidRPr="0006520B">
        <w:t xml:space="preserve">. The government is also dependent on the </w:t>
      </w:r>
      <w:r w:rsidRPr="0006520B">
        <w:rPr>
          <w:i/>
          <w:iCs/>
        </w:rPr>
        <w:t>Media</w:t>
      </w:r>
      <w:r w:rsidRPr="0006520B">
        <w:t xml:space="preserve"> who influence politics and </w:t>
      </w:r>
      <w:r w:rsidRPr="0006520B">
        <w:rPr>
          <w:i/>
          <w:iCs/>
        </w:rPr>
        <w:t>Entrepreneurs</w:t>
      </w:r>
      <w:r w:rsidRPr="0006520B">
        <w:t xml:space="preserve"> who influence the market, and politics. </w:t>
      </w:r>
    </w:p>
    <w:p w14:paraId="42A7729E" w14:textId="77777777" w:rsidR="0006520B" w:rsidRPr="0006520B" w:rsidRDefault="0006520B" w:rsidP="0006520B">
      <w:pPr>
        <w:pStyle w:val="ListParagraph"/>
        <w:rPr>
          <w:b/>
          <w:bCs/>
        </w:rPr>
      </w:pPr>
    </w:p>
    <w:p w14:paraId="29F9C161" w14:textId="1BF96497" w:rsidR="0006520B" w:rsidRDefault="0006520B" w:rsidP="0006520B">
      <w:pPr>
        <w:pStyle w:val="ListParagraph"/>
        <w:numPr>
          <w:ilvl w:val="0"/>
          <w:numId w:val="8"/>
        </w:numPr>
      </w:pPr>
      <w:r w:rsidRPr="0006520B">
        <w:rPr>
          <w:b/>
          <w:bCs/>
        </w:rPr>
        <w:lastRenderedPageBreak/>
        <w:t>Suppliers/Vendors</w:t>
      </w:r>
      <w:r w:rsidRPr="0006520B">
        <w:t xml:space="preserve">: They have a manufacturer-client relationship with the hospitals. They are involved with </w:t>
      </w:r>
      <w:r w:rsidRPr="0006520B">
        <w:rPr>
          <w:i/>
          <w:iCs/>
        </w:rPr>
        <w:t>International Health Organizations</w:t>
      </w:r>
      <w:r w:rsidRPr="0006520B">
        <w:t xml:space="preserve"> (that influence the market), </w:t>
      </w:r>
      <w:r w:rsidRPr="0006520B">
        <w:rPr>
          <w:i/>
          <w:iCs/>
        </w:rPr>
        <w:t>Lawyers</w:t>
      </w:r>
      <w:r w:rsidRPr="0006520B">
        <w:t xml:space="preserve"> (who they have an attorney-client relationship with), and </w:t>
      </w:r>
      <w:r w:rsidRPr="0006520B">
        <w:rPr>
          <w:i/>
          <w:iCs/>
        </w:rPr>
        <w:t>Environmental Advocacy Groups</w:t>
      </w:r>
      <w:r w:rsidRPr="0006520B">
        <w:t xml:space="preserve"> (who also influence the market).</w:t>
      </w:r>
    </w:p>
    <w:p w14:paraId="6D7C7D74" w14:textId="3BA99527" w:rsidR="0006520B" w:rsidRPr="0006520B" w:rsidRDefault="0006520B" w:rsidP="0006520B">
      <w:pPr>
        <w:pStyle w:val="ListParagraph"/>
        <w:rPr>
          <w:b/>
          <w:bCs/>
        </w:rPr>
      </w:pPr>
    </w:p>
    <w:p w14:paraId="77D376B9" w14:textId="77777777" w:rsidR="0006520B" w:rsidRDefault="0006520B" w:rsidP="0006520B">
      <w:pPr>
        <w:pStyle w:val="ListParagraph"/>
        <w:numPr>
          <w:ilvl w:val="0"/>
          <w:numId w:val="8"/>
        </w:numPr>
      </w:pPr>
      <w:r w:rsidRPr="0006520B">
        <w:rPr>
          <w:b/>
          <w:bCs/>
        </w:rPr>
        <w:t>Resident Medical Students</w:t>
      </w:r>
      <w:r w:rsidRPr="0006520B">
        <w:t xml:space="preserve">: The resident medical students studying at government hospitals are directly affected by the administration of said hospital. They are involved with secondary stakeholders, namely- </w:t>
      </w:r>
      <w:r w:rsidRPr="0006520B">
        <w:rPr>
          <w:i/>
          <w:iCs/>
        </w:rPr>
        <w:t xml:space="preserve">Regulatory Bodies </w:t>
      </w:r>
      <w:r w:rsidRPr="0006520B">
        <w:t xml:space="preserve">(who make laws/conduct examinations/determine syllabi, which influences the influx of students), </w:t>
      </w:r>
      <w:r w:rsidRPr="0006520B">
        <w:rPr>
          <w:i/>
          <w:iCs/>
        </w:rPr>
        <w:t>Educational Institutions</w:t>
      </w:r>
      <w:r w:rsidRPr="0006520B">
        <w:t xml:space="preserve"> (which act as competition, as students will choose universities with better opportunities), and </w:t>
      </w:r>
      <w:r w:rsidRPr="0006520B">
        <w:rPr>
          <w:i/>
          <w:iCs/>
        </w:rPr>
        <w:t xml:space="preserve">Technology Providers/Developers </w:t>
      </w:r>
      <w:r w:rsidRPr="0006520B">
        <w:t>(who create a good/bad educational environment).</w:t>
      </w:r>
    </w:p>
    <w:p w14:paraId="067E89A0" w14:textId="77777777" w:rsidR="0006520B" w:rsidRPr="0006520B" w:rsidRDefault="0006520B" w:rsidP="0006520B">
      <w:pPr>
        <w:pStyle w:val="ListParagraph"/>
        <w:rPr>
          <w:b/>
          <w:bCs/>
        </w:rPr>
      </w:pPr>
    </w:p>
    <w:p w14:paraId="47798945" w14:textId="77777777" w:rsidR="0006520B" w:rsidRDefault="0006520B" w:rsidP="0006520B">
      <w:pPr>
        <w:pStyle w:val="ListParagraph"/>
        <w:numPr>
          <w:ilvl w:val="0"/>
          <w:numId w:val="8"/>
        </w:numPr>
      </w:pPr>
      <w:r w:rsidRPr="0006520B">
        <w:rPr>
          <w:b/>
          <w:bCs/>
        </w:rPr>
        <w:t>Pharmacies</w:t>
      </w:r>
      <w:r w:rsidRPr="0006520B">
        <w:t xml:space="preserve">: The pharmacies connected to government hospitals also have an employer/employee relationship with the administration. They are involved with the secondary stakeholders, namely- </w:t>
      </w:r>
      <w:r w:rsidRPr="0006520B">
        <w:rPr>
          <w:i/>
          <w:iCs/>
        </w:rPr>
        <w:t>Infrastructure/Medicine Manufacturing Companies</w:t>
      </w:r>
      <w:r w:rsidRPr="0006520B">
        <w:t xml:space="preserve"> (who they have a supplier/consumer relationship with) and </w:t>
      </w:r>
      <w:r w:rsidRPr="0006520B">
        <w:rPr>
          <w:i/>
          <w:iCs/>
        </w:rPr>
        <w:t>Researchers</w:t>
      </w:r>
      <w:r w:rsidRPr="0006520B">
        <w:t xml:space="preserve"> (who design the drugs that are used in pharmacies)</w:t>
      </w:r>
    </w:p>
    <w:p w14:paraId="1C93F1B6" w14:textId="77777777" w:rsidR="0006520B" w:rsidRPr="0006520B" w:rsidRDefault="0006520B" w:rsidP="0006520B">
      <w:pPr>
        <w:pStyle w:val="ListParagraph"/>
        <w:rPr>
          <w:b/>
          <w:bCs/>
        </w:rPr>
      </w:pPr>
    </w:p>
    <w:p w14:paraId="53A0BD63" w14:textId="76341794" w:rsidR="0006520B" w:rsidRDefault="0006520B" w:rsidP="0006520B">
      <w:pPr>
        <w:pStyle w:val="ListParagraph"/>
        <w:numPr>
          <w:ilvl w:val="0"/>
          <w:numId w:val="8"/>
        </w:numPr>
      </w:pPr>
      <w:r w:rsidRPr="0006520B">
        <w:rPr>
          <w:b/>
          <w:bCs/>
        </w:rPr>
        <w:t>Staff</w:t>
      </w:r>
      <w:r w:rsidRPr="0006520B">
        <w:t xml:space="preserve">: The entirety of the hospital staff also has an employer/employee relationship with the administration. They are involved with the secondary stakeholders, namely </w:t>
      </w:r>
      <w:r w:rsidRPr="0006520B">
        <w:rPr>
          <w:i/>
          <w:iCs/>
        </w:rPr>
        <w:t>Private Hospitals</w:t>
      </w:r>
      <w:r w:rsidRPr="0006520B">
        <w:t xml:space="preserve"> (competition) and </w:t>
      </w:r>
      <w:r w:rsidRPr="0006520B">
        <w:rPr>
          <w:i/>
          <w:iCs/>
        </w:rPr>
        <w:t>Infrastructure/ Medicine Manufacturing Companies</w:t>
      </w:r>
      <w:r w:rsidRPr="0006520B">
        <w:t xml:space="preserve"> (who they are dependent on for the technology they use and the medicines they will prescribe).</w:t>
      </w:r>
    </w:p>
    <w:p w14:paraId="1483457A" w14:textId="77777777" w:rsidR="0006520B" w:rsidRDefault="0006520B" w:rsidP="0006520B">
      <w:pPr>
        <w:pStyle w:val="ListParagraph"/>
      </w:pPr>
    </w:p>
    <w:p w14:paraId="19B6CA80" w14:textId="4B123EFC" w:rsidR="0006520B" w:rsidRDefault="0006520B" w:rsidP="0006520B">
      <w:pPr>
        <w:pStyle w:val="Heading2"/>
      </w:pPr>
      <w:bookmarkStart w:id="18" w:name="_Toc190768450"/>
      <w:r>
        <w:t>Identifying Creators and Victims</w:t>
      </w:r>
      <w:bookmarkEnd w:id="18"/>
    </w:p>
    <w:p w14:paraId="609F7D45" w14:textId="77777777" w:rsidR="0006520B" w:rsidRPr="0006520B" w:rsidRDefault="0006520B" w:rsidP="0006520B">
      <w:pPr>
        <w:pStyle w:val="ListParagraph"/>
        <w:numPr>
          <w:ilvl w:val="0"/>
          <w:numId w:val="9"/>
        </w:numPr>
      </w:pPr>
      <w:r w:rsidRPr="0006520B">
        <w:rPr>
          <w:b/>
          <w:bCs/>
          <w:lang w:val="en-US"/>
        </w:rPr>
        <w:t>Primary Stakeholders</w:t>
      </w:r>
      <w:r w:rsidRPr="0006520B">
        <w:rPr>
          <w:lang w:val="en-US"/>
        </w:rPr>
        <w:t xml:space="preserve">: The creators of the problems include stakeholders like the government and the victims include stakeholders like Patients and Resident Medical Students. </w:t>
      </w:r>
      <w:r w:rsidRPr="0006520B">
        <w:rPr>
          <w:lang w:val="en-US"/>
        </w:rPr>
        <w:lastRenderedPageBreak/>
        <w:t>Stakeholders like Doctors, Nurses, Suppliers/Vendors, Pharmacies, and Staff are both creators and victims.</w:t>
      </w:r>
    </w:p>
    <w:p w14:paraId="43358B57" w14:textId="77777777" w:rsidR="0006520B" w:rsidRPr="0006520B" w:rsidRDefault="0006520B" w:rsidP="0006520B">
      <w:pPr>
        <w:pStyle w:val="ListParagraph"/>
      </w:pPr>
    </w:p>
    <w:p w14:paraId="2E2CB8E0" w14:textId="0978213B" w:rsidR="0006520B" w:rsidRPr="0006520B" w:rsidRDefault="0006520B" w:rsidP="0006520B">
      <w:pPr>
        <w:pStyle w:val="ListParagraph"/>
        <w:numPr>
          <w:ilvl w:val="0"/>
          <w:numId w:val="9"/>
        </w:numPr>
      </w:pPr>
      <w:r w:rsidRPr="0006520B">
        <w:rPr>
          <w:b/>
          <w:bCs/>
          <w:lang w:val="en-US"/>
        </w:rPr>
        <w:t>Secondary Stakeholders</w:t>
      </w:r>
      <w:r w:rsidRPr="0006520B">
        <w:rPr>
          <w:lang w:val="en-US"/>
        </w:rPr>
        <w:t>: The creators of the problems include stakeholders like Insurance Companies, Policy Makers, NGOs, Entrepreneurs, Media, Environmental Advocacy Groups, International Health Organizations, Technology Providers/Developers, Regulatory Bodies and Infrastructure/Medicine Manufacturing Companies. The victims include stakeholders like Relatives and Lawyers. Stakeholders like Private Hospitals, Local Communities, Educational Institutions, and Researchers are both creators and victims.</w:t>
      </w:r>
    </w:p>
    <w:p w14:paraId="5980C712" w14:textId="77777777" w:rsidR="0006520B" w:rsidRDefault="0006520B" w:rsidP="0006520B">
      <w:pPr>
        <w:pStyle w:val="ListParagraph"/>
      </w:pPr>
    </w:p>
    <w:p w14:paraId="4EA98C86" w14:textId="6812D220" w:rsidR="0006520B" w:rsidRDefault="0006520B" w:rsidP="0006520B">
      <w:pPr>
        <w:pStyle w:val="Heading2"/>
      </w:pPr>
      <w:bookmarkStart w:id="19" w:name="_Toc190768451"/>
      <w:r>
        <w:lastRenderedPageBreak/>
        <w:t>The Map</w:t>
      </w:r>
      <w:bookmarkEnd w:id="19"/>
    </w:p>
    <w:p w14:paraId="371672A4" w14:textId="7C7A7B74" w:rsidR="0006520B" w:rsidRDefault="0006520B" w:rsidP="0006520B">
      <w:r w:rsidRPr="0006520B">
        <w:rPr>
          <w:noProof/>
        </w:rPr>
        <w:drawing>
          <wp:anchor distT="0" distB="0" distL="114300" distR="114300" simplePos="0" relativeHeight="251664384" behindDoc="0" locked="0" layoutInCell="1" allowOverlap="1" wp14:anchorId="5C0013B1" wp14:editId="64C27E19">
            <wp:simplePos x="0" y="0"/>
            <wp:positionH relativeFrom="margin">
              <wp:posOffset>355600</wp:posOffset>
            </wp:positionH>
            <wp:positionV relativeFrom="margin">
              <wp:posOffset>1275373</wp:posOffset>
            </wp:positionV>
            <wp:extent cx="5253848" cy="5286228"/>
            <wp:effectExtent l="0" t="0" r="4445" b="0"/>
            <wp:wrapSquare wrapText="bothSides"/>
            <wp:docPr id="198562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3628" name=""/>
                    <pic:cNvPicPr/>
                  </pic:nvPicPr>
                  <pic:blipFill rotWithShape="1">
                    <a:blip r:embed="rId25">
                      <a:extLst>
                        <a:ext uri="{28A0092B-C50C-407E-A947-70E740481C1C}">
                          <a14:useLocalDpi xmlns:a14="http://schemas.microsoft.com/office/drawing/2010/main" val="0"/>
                        </a:ext>
                      </a:extLst>
                    </a:blip>
                    <a:srcRect l="5684" t="2084" r="5864"/>
                    <a:stretch/>
                  </pic:blipFill>
                  <pic:spPr bwMode="auto">
                    <a:xfrm>
                      <a:off x="0" y="0"/>
                      <a:ext cx="5253848" cy="5286228"/>
                    </a:xfrm>
                    <a:prstGeom prst="rect">
                      <a:avLst/>
                    </a:prstGeom>
                    <a:ln>
                      <a:noFill/>
                    </a:ln>
                    <a:extLst>
                      <a:ext uri="{53640926-AAD7-44D8-BBD7-CCE9431645EC}">
                        <a14:shadowObscured xmlns:a14="http://schemas.microsoft.com/office/drawing/2010/main"/>
                      </a:ext>
                    </a:extLst>
                  </pic:spPr>
                </pic:pic>
              </a:graphicData>
            </a:graphic>
          </wp:anchor>
        </w:drawing>
      </w:r>
    </w:p>
    <w:p w14:paraId="5CB90D27" w14:textId="06516ACA" w:rsidR="0006520B" w:rsidRDefault="0006520B" w:rsidP="0006520B"/>
    <w:p w14:paraId="670ABEE2" w14:textId="77777777" w:rsidR="0006520B" w:rsidRDefault="0006520B" w:rsidP="0006520B"/>
    <w:p w14:paraId="189D160E" w14:textId="77777777" w:rsidR="0006520B" w:rsidRDefault="0006520B" w:rsidP="0006520B"/>
    <w:p w14:paraId="5CD9B462" w14:textId="1D9891C6" w:rsidR="0006520B" w:rsidRDefault="0006520B" w:rsidP="0006520B"/>
    <w:p w14:paraId="7801B150" w14:textId="7E04EED7" w:rsidR="0006520B" w:rsidRDefault="0006520B" w:rsidP="0006520B"/>
    <w:p w14:paraId="30C28423" w14:textId="75907B31" w:rsidR="0006520B" w:rsidRDefault="0006520B" w:rsidP="0006520B"/>
    <w:p w14:paraId="00A07331" w14:textId="1DE47C7E" w:rsidR="0006520B" w:rsidRDefault="0006520B" w:rsidP="0006520B"/>
    <w:p w14:paraId="2C6F6D9F" w14:textId="77777777" w:rsidR="0006520B" w:rsidRDefault="0006520B" w:rsidP="0006520B"/>
    <w:p w14:paraId="6005471E" w14:textId="77777777" w:rsidR="0006520B" w:rsidRDefault="0006520B" w:rsidP="0006520B"/>
    <w:p w14:paraId="45F07D03" w14:textId="77777777" w:rsidR="0006520B" w:rsidRDefault="0006520B" w:rsidP="0006520B"/>
    <w:p w14:paraId="239E83A8" w14:textId="13598FC5" w:rsidR="0006520B" w:rsidRDefault="0006520B" w:rsidP="0006520B"/>
    <w:p w14:paraId="570E7131" w14:textId="77777777" w:rsidR="0006520B" w:rsidRDefault="0006520B" w:rsidP="0006520B"/>
    <w:p w14:paraId="46ACA6E9" w14:textId="02207081" w:rsidR="0006520B" w:rsidRDefault="0006520B" w:rsidP="0006520B"/>
    <w:p w14:paraId="5F8B9DC7" w14:textId="77777777" w:rsidR="0006520B" w:rsidRDefault="0006520B" w:rsidP="0006520B"/>
    <w:p w14:paraId="0E72D38C" w14:textId="77777777" w:rsidR="0006520B" w:rsidRDefault="0006520B" w:rsidP="0006520B"/>
    <w:p w14:paraId="008BBC41" w14:textId="77777777" w:rsidR="0006520B" w:rsidRDefault="0006520B" w:rsidP="0006520B"/>
    <w:p w14:paraId="23F2BC59" w14:textId="0F91E2F9" w:rsidR="0006520B" w:rsidRDefault="0006520B" w:rsidP="0006520B"/>
    <w:p w14:paraId="05D28B5C" w14:textId="04038948" w:rsidR="0006520B" w:rsidRDefault="0006520B" w:rsidP="0006520B"/>
    <w:p w14:paraId="1900B55B" w14:textId="711337EC" w:rsidR="0006520B" w:rsidRDefault="0006520B" w:rsidP="0006520B"/>
    <w:p w14:paraId="10EA5A52" w14:textId="77777777" w:rsidR="0006520B" w:rsidRDefault="0006520B" w:rsidP="0006520B"/>
    <w:p w14:paraId="1CD5023D" w14:textId="77777777" w:rsidR="0006520B" w:rsidRDefault="0006520B" w:rsidP="0006520B"/>
    <w:p w14:paraId="143B25F1" w14:textId="77777777" w:rsidR="0006520B" w:rsidRDefault="0006520B" w:rsidP="0006520B"/>
    <w:p w14:paraId="62D5D51C" w14:textId="77777777" w:rsidR="0006520B" w:rsidRDefault="0006520B" w:rsidP="0006520B"/>
    <w:p w14:paraId="5D87829A" w14:textId="738526B6" w:rsidR="0006520B" w:rsidRDefault="0006520B" w:rsidP="0006520B"/>
    <w:p w14:paraId="6415E481" w14:textId="2C1B9C01" w:rsidR="004B672C" w:rsidRDefault="004B672C" w:rsidP="0006520B"/>
    <w:p w14:paraId="6E4CC8BF" w14:textId="5C866D46" w:rsidR="004B672C" w:rsidRDefault="004B672C" w:rsidP="0006520B"/>
    <w:p w14:paraId="473D7F3D" w14:textId="2F8F811B" w:rsidR="0006520B" w:rsidRDefault="0006520B" w:rsidP="0006520B"/>
    <w:p w14:paraId="4ED4F722" w14:textId="51DA5F84" w:rsidR="0006520B" w:rsidRDefault="0006520B" w:rsidP="0006520B"/>
    <w:p w14:paraId="0599E582" w14:textId="77777777" w:rsidR="0006520B" w:rsidRDefault="0006520B" w:rsidP="0006520B"/>
    <w:p w14:paraId="1B2512FB" w14:textId="77777777" w:rsidR="0006520B" w:rsidRDefault="0006520B" w:rsidP="0006520B"/>
    <w:p w14:paraId="1119D26A" w14:textId="77777777" w:rsidR="0006520B" w:rsidRDefault="0006520B" w:rsidP="0006520B"/>
    <w:p w14:paraId="5EBA8FF1" w14:textId="77777777" w:rsidR="0006520B" w:rsidRDefault="0006520B" w:rsidP="0006520B"/>
    <w:p w14:paraId="7796E141" w14:textId="77777777" w:rsidR="004B672C" w:rsidRDefault="004B672C" w:rsidP="0006520B"/>
    <w:p w14:paraId="7AD41876" w14:textId="77777777" w:rsidR="004B672C" w:rsidRDefault="004B672C" w:rsidP="0006520B"/>
    <w:p w14:paraId="6F2F0926" w14:textId="77777777" w:rsidR="004B672C" w:rsidRDefault="004B672C" w:rsidP="0006520B"/>
    <w:p w14:paraId="71DA1070" w14:textId="77777777" w:rsidR="004B672C" w:rsidRDefault="004B672C" w:rsidP="0006520B"/>
    <w:p w14:paraId="2F13DE7A" w14:textId="77777777" w:rsidR="004B672C" w:rsidRDefault="004B672C" w:rsidP="0006520B"/>
    <w:p w14:paraId="57C8403F" w14:textId="77777777" w:rsidR="004B672C" w:rsidRDefault="004B672C" w:rsidP="0006520B"/>
    <w:p w14:paraId="46EE19C4" w14:textId="28585A12" w:rsidR="004B672C" w:rsidRDefault="00343116" w:rsidP="0006520B">
      <w:r>
        <w:rPr>
          <w:noProof/>
          <w:sz w:val="26"/>
          <w:szCs w:val="26"/>
        </w:rPr>
        <w:drawing>
          <wp:anchor distT="0" distB="0" distL="114300" distR="114300" simplePos="0" relativeHeight="251699200" behindDoc="1" locked="0" layoutInCell="1" allowOverlap="1" wp14:anchorId="423194E3" wp14:editId="608434DC">
            <wp:simplePos x="0" y="0"/>
            <wp:positionH relativeFrom="column">
              <wp:posOffset>292100</wp:posOffset>
            </wp:positionH>
            <wp:positionV relativeFrom="paragraph">
              <wp:posOffset>343535</wp:posOffset>
            </wp:positionV>
            <wp:extent cx="5399405" cy="5399405"/>
            <wp:effectExtent l="0" t="0" r="0" b="0"/>
            <wp:wrapTight wrapText="bothSides">
              <wp:wrapPolygon edited="0">
                <wp:start x="0" y="0"/>
                <wp:lineTo x="0" y="21491"/>
                <wp:lineTo x="21491" y="21491"/>
                <wp:lineTo x="21491" y="0"/>
                <wp:lineTo x="0" y="0"/>
              </wp:wrapPolygon>
            </wp:wrapTight>
            <wp:docPr id="1514698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98969"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399405" cy="5399405"/>
                    </a:xfrm>
                    <a:prstGeom prst="rect">
                      <a:avLst/>
                    </a:prstGeom>
                  </pic:spPr>
                </pic:pic>
              </a:graphicData>
            </a:graphic>
            <wp14:sizeRelH relativeFrom="page">
              <wp14:pctWidth>0</wp14:pctWidth>
            </wp14:sizeRelH>
            <wp14:sizeRelV relativeFrom="page">
              <wp14:pctHeight>0</wp14:pctHeight>
            </wp14:sizeRelV>
          </wp:anchor>
        </w:drawing>
      </w:r>
    </w:p>
    <w:p w14:paraId="5D41F92D" w14:textId="42DCB6A9" w:rsidR="004B672C" w:rsidRDefault="004B672C" w:rsidP="0006520B"/>
    <w:p w14:paraId="118B77C6" w14:textId="2A690404" w:rsidR="004B672C" w:rsidRDefault="004B672C" w:rsidP="0006520B"/>
    <w:p w14:paraId="48D40684" w14:textId="084B2A49" w:rsidR="004B672C" w:rsidRDefault="004B672C" w:rsidP="0006520B"/>
    <w:p w14:paraId="7DE3DB26" w14:textId="6F07763C" w:rsidR="004B672C" w:rsidRDefault="004B672C" w:rsidP="0006520B"/>
    <w:p w14:paraId="2C4CE1E3" w14:textId="388AEE39" w:rsidR="004B672C" w:rsidRDefault="004B672C" w:rsidP="0006520B"/>
    <w:p w14:paraId="57568A7C" w14:textId="2AD686A1" w:rsidR="004B672C" w:rsidRDefault="004B672C" w:rsidP="0006520B"/>
    <w:p w14:paraId="6B83421E" w14:textId="60FF3509" w:rsidR="00FD6831" w:rsidRDefault="00FD6831" w:rsidP="00FD6831">
      <w:pPr>
        <w:pStyle w:val="Heading1"/>
      </w:pPr>
      <w:bookmarkStart w:id="20" w:name="_Toc190768452"/>
      <w:r w:rsidRPr="0006520B">
        <w:lastRenderedPageBreak/>
        <w:t>Why Web</w:t>
      </w:r>
      <w:bookmarkEnd w:id="20"/>
    </w:p>
    <w:p w14:paraId="7BCE1F60" w14:textId="099E1502" w:rsidR="0006520B" w:rsidRDefault="0006520B" w:rsidP="0006520B">
      <w:pPr>
        <w:pStyle w:val="Heading2"/>
      </w:pPr>
      <w:bookmarkStart w:id="21" w:name="_Toc190768453"/>
      <w:r>
        <w:t>Description and elaboration</w:t>
      </w:r>
      <w:bookmarkEnd w:id="21"/>
    </w:p>
    <w:p w14:paraId="3E6E4BB1" w14:textId="3B7FB269" w:rsidR="0006520B" w:rsidRPr="0006520B" w:rsidRDefault="0006520B" w:rsidP="0006520B">
      <w:pPr>
        <w:pStyle w:val="ListParagraph"/>
        <w:numPr>
          <w:ilvl w:val="0"/>
          <w:numId w:val="11"/>
        </w:numPr>
      </w:pPr>
      <w:r w:rsidRPr="0006520B">
        <w:rPr>
          <w:b/>
          <w:bCs/>
          <w:lang w:val="en-US"/>
        </w:rPr>
        <w:t>Efficiency</w:t>
      </w:r>
      <w:r w:rsidRPr="0006520B">
        <w:rPr>
          <w:lang w:val="en-US"/>
        </w:rPr>
        <w:t xml:space="preserve">: The efficiency of processes occurring in government hospitals is very low, which results in extremely poor overall time management. The identified reasons for this appear to be a lack of appropriate technology, bureaucratic inefficiency, lack of staff, inadequate staff training, corruption, </w:t>
      </w:r>
      <w:r w:rsidRPr="0006520B">
        <w:rPr>
          <w:i/>
          <w:iCs/>
          <w:lang w:val="en-US"/>
        </w:rPr>
        <w:t>lack of communication</w:t>
      </w:r>
      <w:r w:rsidRPr="0006520B">
        <w:rPr>
          <w:lang w:val="en-US"/>
        </w:rPr>
        <w:t xml:space="preserve">, </w:t>
      </w:r>
      <w:r w:rsidRPr="0006520B">
        <w:rPr>
          <w:i/>
          <w:iCs/>
          <w:lang w:val="en-US"/>
        </w:rPr>
        <w:t>poor management</w:t>
      </w:r>
      <w:r w:rsidRPr="0006520B">
        <w:rPr>
          <w:lang w:val="en-US"/>
        </w:rPr>
        <w:t xml:space="preserve">, </w:t>
      </w:r>
      <w:r w:rsidRPr="0006520B">
        <w:rPr>
          <w:i/>
          <w:iCs/>
          <w:lang w:val="en-US"/>
        </w:rPr>
        <w:t>lack of maintenance</w:t>
      </w:r>
      <w:r w:rsidRPr="0006520B">
        <w:rPr>
          <w:lang w:val="en-US"/>
        </w:rPr>
        <w:t xml:space="preserve">, excessive overcrowding, and </w:t>
      </w:r>
      <w:r w:rsidRPr="0006520B">
        <w:rPr>
          <w:i/>
          <w:iCs/>
          <w:lang w:val="en-US"/>
        </w:rPr>
        <w:t>lack of resources</w:t>
      </w:r>
      <w:r w:rsidRPr="0006520B">
        <w:rPr>
          <w:lang w:val="en-US"/>
        </w:rPr>
        <w:t xml:space="preserve">. </w:t>
      </w:r>
    </w:p>
    <w:p w14:paraId="3741BDA1" w14:textId="77777777" w:rsidR="0006520B" w:rsidRPr="0006520B" w:rsidRDefault="0006520B" w:rsidP="0006520B">
      <w:pPr>
        <w:pStyle w:val="ListParagraph"/>
      </w:pPr>
    </w:p>
    <w:p w14:paraId="17FE7A2C" w14:textId="77777777" w:rsidR="0006520B" w:rsidRPr="0006520B" w:rsidRDefault="0006520B" w:rsidP="0006520B">
      <w:pPr>
        <w:pStyle w:val="ListParagraph"/>
        <w:numPr>
          <w:ilvl w:val="0"/>
          <w:numId w:val="11"/>
        </w:numPr>
      </w:pPr>
      <w:r w:rsidRPr="0006520B">
        <w:rPr>
          <w:b/>
          <w:bCs/>
          <w:lang w:val="en-US"/>
        </w:rPr>
        <w:t>Management</w:t>
      </w:r>
      <w:r w:rsidRPr="0006520B">
        <w:rPr>
          <w:lang w:val="en-US"/>
        </w:rPr>
        <w:t>: The overall management of government hospitals is very poor. This is the result of a </w:t>
      </w:r>
      <w:r w:rsidRPr="0006520B">
        <w:rPr>
          <w:i/>
          <w:iCs/>
          <w:lang w:val="en-US"/>
        </w:rPr>
        <w:t>lack of resources</w:t>
      </w:r>
      <w:r w:rsidRPr="0006520B">
        <w:rPr>
          <w:lang w:val="en-US"/>
        </w:rPr>
        <w:t>, bureaucratic inefficiency, </w:t>
      </w:r>
      <w:r w:rsidRPr="0006520B">
        <w:rPr>
          <w:i/>
          <w:iCs/>
          <w:lang w:val="en-US"/>
        </w:rPr>
        <w:t>infrastructure</w:t>
      </w:r>
      <w:r w:rsidRPr="0006520B">
        <w:rPr>
          <w:lang w:val="en-US"/>
        </w:rPr>
        <w:t>, technology, staff, inadequate training, excessive overcrowding, corruption, lack of proper channels, and lack of supervision.</w:t>
      </w:r>
    </w:p>
    <w:p w14:paraId="18A1A1E2" w14:textId="77777777" w:rsidR="0006520B" w:rsidRPr="0006520B" w:rsidRDefault="0006520B" w:rsidP="0006520B">
      <w:pPr>
        <w:pStyle w:val="ListParagraph"/>
        <w:rPr>
          <w:b/>
          <w:bCs/>
          <w:lang w:val="en-US"/>
        </w:rPr>
      </w:pPr>
    </w:p>
    <w:p w14:paraId="10C06758" w14:textId="77777777" w:rsidR="0006520B" w:rsidRPr="0006520B" w:rsidRDefault="0006520B" w:rsidP="0006520B">
      <w:pPr>
        <w:pStyle w:val="ListParagraph"/>
        <w:numPr>
          <w:ilvl w:val="0"/>
          <w:numId w:val="11"/>
        </w:numPr>
      </w:pPr>
      <w:r w:rsidRPr="0006520B">
        <w:rPr>
          <w:b/>
          <w:bCs/>
          <w:lang w:val="en-US"/>
        </w:rPr>
        <w:t>Maintenance</w:t>
      </w:r>
      <w:r w:rsidRPr="0006520B">
        <w:rPr>
          <w:lang w:val="en-US"/>
        </w:rPr>
        <w:t xml:space="preserve">: The already existing infrastructure and constructed buildings have been maintained very poorly. This is because of a lack of supervision, poor engineering, inadequate training, lack of staff, lack of incentives, bureaucratic inefficiency, </w:t>
      </w:r>
      <w:r w:rsidRPr="0006520B">
        <w:rPr>
          <w:i/>
          <w:iCs/>
          <w:lang w:val="en-US"/>
        </w:rPr>
        <w:t>lack of resources</w:t>
      </w:r>
      <w:r w:rsidRPr="0006520B">
        <w:rPr>
          <w:lang w:val="en-US"/>
        </w:rPr>
        <w:t xml:space="preserve">, </w:t>
      </w:r>
      <w:r w:rsidRPr="0006520B">
        <w:rPr>
          <w:i/>
          <w:iCs/>
          <w:lang w:val="en-US"/>
        </w:rPr>
        <w:t>lack of efficient management</w:t>
      </w:r>
      <w:r w:rsidRPr="0006520B">
        <w:rPr>
          <w:lang w:val="en-US"/>
        </w:rPr>
        <w:t>, lack of apt technology, and excessive overcrowding.</w:t>
      </w:r>
    </w:p>
    <w:p w14:paraId="404965AC" w14:textId="77777777" w:rsidR="0006520B" w:rsidRPr="0006520B" w:rsidRDefault="0006520B" w:rsidP="0006520B">
      <w:pPr>
        <w:pStyle w:val="ListParagraph"/>
        <w:rPr>
          <w:b/>
          <w:bCs/>
          <w:lang w:val="en-US"/>
        </w:rPr>
      </w:pPr>
    </w:p>
    <w:p w14:paraId="1B0CEDB8" w14:textId="77777777" w:rsidR="0006520B" w:rsidRPr="0006520B" w:rsidRDefault="0006520B" w:rsidP="0006520B">
      <w:pPr>
        <w:pStyle w:val="ListParagraph"/>
        <w:numPr>
          <w:ilvl w:val="0"/>
          <w:numId w:val="11"/>
        </w:numPr>
      </w:pPr>
      <w:r w:rsidRPr="0006520B">
        <w:rPr>
          <w:b/>
          <w:bCs/>
          <w:lang w:val="en-US"/>
        </w:rPr>
        <w:t>Hygiene</w:t>
      </w:r>
      <w:r w:rsidRPr="0006520B">
        <w:rPr>
          <w:lang w:val="en-US"/>
        </w:rPr>
        <w:t xml:space="preserve">: The premises of the hospitals, and the equipment used for conducting processes in the hospitals were extremely unhygienic. According to our research, the reason for this is because of a lack of technology, </w:t>
      </w:r>
      <w:r w:rsidRPr="0006520B">
        <w:rPr>
          <w:i/>
          <w:iCs/>
          <w:lang w:val="en-US"/>
        </w:rPr>
        <w:t>poor maintenance</w:t>
      </w:r>
      <w:r w:rsidRPr="0006520B">
        <w:rPr>
          <w:lang w:val="en-US"/>
        </w:rPr>
        <w:t xml:space="preserve">, </w:t>
      </w:r>
      <w:r w:rsidRPr="0006520B">
        <w:rPr>
          <w:i/>
          <w:iCs/>
          <w:lang w:val="en-US"/>
        </w:rPr>
        <w:t>inefficient management</w:t>
      </w:r>
      <w:r w:rsidRPr="0006520B">
        <w:rPr>
          <w:lang w:val="en-US"/>
        </w:rPr>
        <w:t>, excessive overcrowding, the presence of cultural/religious/social factors, inefficient waste management, bureaucratic inefficiency, lack of staff, lack of education and awareness, and inadequate training of staff.</w:t>
      </w:r>
    </w:p>
    <w:p w14:paraId="5A08757F" w14:textId="77777777" w:rsidR="0006520B" w:rsidRPr="0006520B" w:rsidRDefault="0006520B" w:rsidP="0006520B">
      <w:pPr>
        <w:pStyle w:val="ListParagraph"/>
        <w:rPr>
          <w:b/>
          <w:bCs/>
          <w:lang w:val="en-US"/>
        </w:rPr>
      </w:pPr>
    </w:p>
    <w:p w14:paraId="71965C95" w14:textId="77777777" w:rsidR="0006520B" w:rsidRPr="0006520B" w:rsidRDefault="0006520B" w:rsidP="0006520B">
      <w:pPr>
        <w:pStyle w:val="ListParagraph"/>
        <w:numPr>
          <w:ilvl w:val="0"/>
          <w:numId w:val="11"/>
        </w:numPr>
      </w:pPr>
      <w:r w:rsidRPr="0006520B">
        <w:rPr>
          <w:b/>
          <w:bCs/>
          <w:lang w:val="en-US"/>
        </w:rPr>
        <w:t>Infrastructure</w:t>
      </w:r>
      <w:r w:rsidRPr="0006520B">
        <w:rPr>
          <w:lang w:val="en-US"/>
        </w:rPr>
        <w:t xml:space="preserve">: There is a lack of apt infrastructure in government hospitals, leading to an extremely narrow range of possible </w:t>
      </w:r>
      <w:r w:rsidRPr="0006520B">
        <w:rPr>
          <w:lang w:val="en-US"/>
        </w:rPr>
        <w:lastRenderedPageBreak/>
        <w:t xml:space="preserve">healthcare facilities. This is because of a lack of funding, bureaucratic inefficiency, poor engineering, lack of staff, inadequate training of staff, lack of technology, </w:t>
      </w:r>
      <w:r w:rsidRPr="0006520B">
        <w:rPr>
          <w:i/>
          <w:iCs/>
          <w:lang w:val="en-US"/>
        </w:rPr>
        <w:t>lack of resources</w:t>
      </w:r>
      <w:r w:rsidRPr="0006520B">
        <w:rPr>
          <w:lang w:val="en-US"/>
        </w:rPr>
        <w:t xml:space="preserve">, </w:t>
      </w:r>
      <w:r w:rsidRPr="0006520B">
        <w:rPr>
          <w:i/>
          <w:iCs/>
          <w:lang w:val="en-US"/>
        </w:rPr>
        <w:t>inefficient management</w:t>
      </w:r>
      <w:r w:rsidRPr="0006520B">
        <w:rPr>
          <w:lang w:val="en-US"/>
        </w:rPr>
        <w:t>, lack of education and awareness, and lack of accountability.</w:t>
      </w:r>
    </w:p>
    <w:p w14:paraId="306AA5CF" w14:textId="77777777" w:rsidR="0006520B" w:rsidRPr="0006520B" w:rsidRDefault="0006520B" w:rsidP="0006520B">
      <w:pPr>
        <w:pStyle w:val="ListParagraph"/>
        <w:rPr>
          <w:b/>
          <w:bCs/>
          <w:lang w:val="en-US"/>
        </w:rPr>
      </w:pPr>
    </w:p>
    <w:p w14:paraId="2743DBAF" w14:textId="77777777" w:rsidR="0006520B" w:rsidRPr="0006520B" w:rsidRDefault="0006520B" w:rsidP="0006520B">
      <w:pPr>
        <w:pStyle w:val="ListParagraph"/>
        <w:numPr>
          <w:ilvl w:val="0"/>
          <w:numId w:val="11"/>
        </w:numPr>
      </w:pPr>
      <w:r w:rsidRPr="0006520B">
        <w:rPr>
          <w:b/>
          <w:bCs/>
          <w:lang w:val="en-US"/>
        </w:rPr>
        <w:t>Communication</w:t>
      </w:r>
      <w:r w:rsidRPr="0006520B">
        <w:rPr>
          <w:lang w:val="en-US"/>
        </w:rPr>
        <w:t xml:space="preserve">: There are a lot of instances of miscommunication or absence of any communication between the patients and staff or the administration and staff of government hospitals. The reasons for this are a lack of proper channels, </w:t>
      </w:r>
      <w:r w:rsidRPr="0006520B">
        <w:rPr>
          <w:i/>
          <w:iCs/>
          <w:lang w:val="en-US"/>
        </w:rPr>
        <w:t>lack of resources</w:t>
      </w:r>
      <w:r w:rsidRPr="0006520B">
        <w:rPr>
          <w:lang w:val="en-US"/>
        </w:rPr>
        <w:t xml:space="preserve">, lack of technology, presence of language barriers, lack of education and awareness, lack of staff, inadequate training of staff, excessive overcrowding, lack of supervision, and presence of cultural/religious/social factors. </w:t>
      </w:r>
    </w:p>
    <w:p w14:paraId="714F9500" w14:textId="77777777" w:rsidR="0006520B" w:rsidRPr="0006520B" w:rsidRDefault="0006520B" w:rsidP="0006520B">
      <w:pPr>
        <w:pStyle w:val="ListParagraph"/>
        <w:rPr>
          <w:b/>
          <w:bCs/>
          <w:lang w:val="en-US"/>
        </w:rPr>
      </w:pPr>
    </w:p>
    <w:p w14:paraId="5523B026" w14:textId="77777777" w:rsidR="0006520B" w:rsidRPr="0006520B" w:rsidRDefault="0006520B" w:rsidP="0006520B">
      <w:pPr>
        <w:pStyle w:val="ListParagraph"/>
        <w:numPr>
          <w:ilvl w:val="0"/>
          <w:numId w:val="11"/>
        </w:numPr>
      </w:pPr>
      <w:r w:rsidRPr="0006520B">
        <w:rPr>
          <w:b/>
          <w:bCs/>
          <w:lang w:val="en-US"/>
        </w:rPr>
        <w:t>Safety</w:t>
      </w:r>
      <w:r w:rsidRPr="0006520B">
        <w:rPr>
          <w:lang w:val="en-US"/>
        </w:rPr>
        <w:t xml:space="preserve">: A lot of our interviewees expressed concerns regarding their safety, patients and staff alike. The reasons why these concerns exist are lack of accountability, presence of language barriers, lack of proper channels, lack of technology, </w:t>
      </w:r>
      <w:r w:rsidRPr="0006520B">
        <w:rPr>
          <w:i/>
          <w:iCs/>
          <w:lang w:val="en-US"/>
        </w:rPr>
        <w:t>lack of resources</w:t>
      </w:r>
      <w:r w:rsidRPr="0006520B">
        <w:rPr>
          <w:lang w:val="en-US"/>
        </w:rPr>
        <w:t xml:space="preserve">, </w:t>
      </w:r>
      <w:r w:rsidRPr="0006520B">
        <w:rPr>
          <w:i/>
          <w:iCs/>
          <w:lang w:val="en-US"/>
        </w:rPr>
        <w:t>inefficiency</w:t>
      </w:r>
      <w:r w:rsidRPr="0006520B">
        <w:rPr>
          <w:lang w:val="en-US"/>
        </w:rPr>
        <w:t xml:space="preserve">, </w:t>
      </w:r>
      <w:r w:rsidRPr="0006520B">
        <w:rPr>
          <w:i/>
          <w:iCs/>
          <w:lang w:val="en-US"/>
        </w:rPr>
        <w:t>lack of hygiene</w:t>
      </w:r>
      <w:r w:rsidRPr="0006520B">
        <w:rPr>
          <w:lang w:val="en-US"/>
        </w:rPr>
        <w:t xml:space="preserve">, lack of education and awareness, </w:t>
      </w:r>
      <w:r w:rsidRPr="0006520B">
        <w:rPr>
          <w:i/>
          <w:iCs/>
          <w:lang w:val="en-US"/>
        </w:rPr>
        <w:t>lack of communication</w:t>
      </w:r>
      <w:r w:rsidRPr="0006520B">
        <w:rPr>
          <w:lang w:val="en-US"/>
        </w:rPr>
        <w:t>, and</w:t>
      </w:r>
      <w:r w:rsidRPr="0006520B">
        <w:rPr>
          <w:i/>
          <w:iCs/>
          <w:lang w:val="en-US"/>
        </w:rPr>
        <w:t xml:space="preserve"> lack of infrastructure</w:t>
      </w:r>
      <w:r w:rsidRPr="0006520B">
        <w:rPr>
          <w:lang w:val="en-US"/>
        </w:rPr>
        <w:t>.</w:t>
      </w:r>
    </w:p>
    <w:p w14:paraId="55298037" w14:textId="77777777" w:rsidR="0006520B" w:rsidRPr="0006520B" w:rsidRDefault="0006520B" w:rsidP="0006520B">
      <w:pPr>
        <w:pStyle w:val="ListParagraph"/>
        <w:rPr>
          <w:b/>
          <w:bCs/>
          <w:lang w:val="en-US"/>
        </w:rPr>
      </w:pPr>
    </w:p>
    <w:p w14:paraId="4B18C34C" w14:textId="21264B4E" w:rsidR="0006520B" w:rsidRPr="0006520B" w:rsidRDefault="0006520B" w:rsidP="0006520B">
      <w:pPr>
        <w:pStyle w:val="ListParagraph"/>
        <w:numPr>
          <w:ilvl w:val="0"/>
          <w:numId w:val="11"/>
        </w:numPr>
      </w:pPr>
      <w:r w:rsidRPr="0006520B">
        <w:rPr>
          <w:b/>
          <w:bCs/>
          <w:lang w:val="en-US"/>
        </w:rPr>
        <w:t>Resources</w:t>
      </w:r>
      <w:r w:rsidRPr="0006520B">
        <w:rPr>
          <w:lang w:val="en-US"/>
        </w:rPr>
        <w:t xml:space="preserve">: There is a lack of resources in government hospitals which becomes painfully obvious during times of crises like COVID-19, etc. This is caused because of a lack of technology, </w:t>
      </w:r>
      <w:r w:rsidRPr="0006520B">
        <w:rPr>
          <w:i/>
          <w:iCs/>
          <w:lang w:val="en-US"/>
        </w:rPr>
        <w:t>lack of efficiency in administration</w:t>
      </w:r>
      <w:r w:rsidRPr="0006520B">
        <w:rPr>
          <w:lang w:val="en-US"/>
        </w:rPr>
        <w:t xml:space="preserve">, bureaucratic inefficiency, excessive overcrowding, lack of funding, </w:t>
      </w:r>
      <w:r w:rsidRPr="0006520B">
        <w:rPr>
          <w:i/>
          <w:iCs/>
          <w:lang w:val="en-US"/>
        </w:rPr>
        <w:t>lack of infrastructure</w:t>
      </w:r>
      <w:r w:rsidRPr="0006520B">
        <w:rPr>
          <w:lang w:val="en-US"/>
        </w:rPr>
        <w:t>, lack of staff, inadequate training of staff, presence of cultural/religious/social factors, and privatization of healthcare.</w:t>
      </w:r>
    </w:p>
    <w:p w14:paraId="208C854A" w14:textId="77777777" w:rsidR="0006520B" w:rsidRDefault="0006520B" w:rsidP="0006520B">
      <w:pPr>
        <w:pStyle w:val="ListParagraph"/>
      </w:pPr>
    </w:p>
    <w:p w14:paraId="0366F9DF" w14:textId="77777777" w:rsidR="0006520B" w:rsidRDefault="0006520B" w:rsidP="0006520B"/>
    <w:p w14:paraId="603B29C9" w14:textId="77777777" w:rsidR="0006520B" w:rsidRDefault="0006520B" w:rsidP="0006520B"/>
    <w:p w14:paraId="2F435C39" w14:textId="77777777" w:rsidR="0006520B" w:rsidRDefault="0006520B" w:rsidP="0006520B"/>
    <w:p w14:paraId="1621A3FA" w14:textId="77777777" w:rsidR="0006520B" w:rsidRPr="0006520B" w:rsidRDefault="0006520B" w:rsidP="0006520B"/>
    <w:p w14:paraId="3900653E" w14:textId="77777777" w:rsidR="0006520B" w:rsidRDefault="0006520B" w:rsidP="0006520B">
      <w:pPr>
        <w:pStyle w:val="ListParagraph"/>
      </w:pPr>
    </w:p>
    <w:p w14:paraId="42F480DD" w14:textId="60965B2A" w:rsidR="0006520B" w:rsidRDefault="0006520B" w:rsidP="0006520B">
      <w:pPr>
        <w:pStyle w:val="Heading2"/>
      </w:pPr>
      <w:bookmarkStart w:id="22" w:name="_Toc190768454"/>
      <w:r>
        <w:lastRenderedPageBreak/>
        <w:t>Root Cause Analysis</w:t>
      </w:r>
      <w:bookmarkEnd w:id="22"/>
    </w:p>
    <w:p w14:paraId="2DBC99C9" w14:textId="77777777" w:rsidR="00B03B26" w:rsidRDefault="00B03B26" w:rsidP="00B03B26">
      <w:pPr>
        <w:ind w:firstLine="720"/>
        <w:rPr>
          <w:lang w:val="en-US"/>
        </w:rPr>
      </w:pPr>
      <w:r w:rsidRPr="00B03B26">
        <w:rPr>
          <w:lang w:val="en-US"/>
        </w:rPr>
        <w:t>We identified the root causes to be:</w:t>
      </w:r>
    </w:p>
    <w:p w14:paraId="67E9F867" w14:textId="77777777" w:rsidR="00B03B26" w:rsidRDefault="00B03B26" w:rsidP="00B03B26">
      <w:pPr>
        <w:ind w:firstLine="720"/>
        <w:rPr>
          <w:lang w:val="en-US"/>
        </w:rPr>
      </w:pPr>
    </w:p>
    <w:p w14:paraId="6A47FAB3" w14:textId="77777777" w:rsidR="00B03B26" w:rsidRPr="00B03B26" w:rsidRDefault="00B03B26" w:rsidP="00B03B26">
      <w:pPr>
        <w:pStyle w:val="ListParagraph"/>
        <w:numPr>
          <w:ilvl w:val="0"/>
          <w:numId w:val="12"/>
        </w:numPr>
      </w:pPr>
      <w:r w:rsidRPr="00B03B26">
        <w:rPr>
          <w:lang w:val="en-US"/>
        </w:rPr>
        <w:t>Lack of Technology</w:t>
      </w:r>
    </w:p>
    <w:p w14:paraId="2A5E6790" w14:textId="77777777" w:rsidR="00B03B26" w:rsidRPr="00B03B26" w:rsidRDefault="00B03B26" w:rsidP="00B03B26">
      <w:pPr>
        <w:pStyle w:val="ListParagraph"/>
        <w:numPr>
          <w:ilvl w:val="0"/>
          <w:numId w:val="12"/>
        </w:numPr>
      </w:pPr>
      <w:r w:rsidRPr="00B03B26">
        <w:rPr>
          <w:lang w:val="en-US"/>
        </w:rPr>
        <w:t>Corruption</w:t>
      </w:r>
    </w:p>
    <w:p w14:paraId="43A44E36" w14:textId="77777777" w:rsidR="00B03B26" w:rsidRPr="00B03B26" w:rsidRDefault="00B03B26" w:rsidP="00B03B26">
      <w:pPr>
        <w:pStyle w:val="ListParagraph"/>
        <w:numPr>
          <w:ilvl w:val="0"/>
          <w:numId w:val="12"/>
        </w:numPr>
      </w:pPr>
      <w:r w:rsidRPr="00B03B26">
        <w:rPr>
          <w:lang w:val="en-US"/>
        </w:rPr>
        <w:t>Bureaucratic Inefficiency</w:t>
      </w:r>
    </w:p>
    <w:p w14:paraId="6BD601B6" w14:textId="77777777" w:rsidR="00B03B26" w:rsidRPr="00B03B26" w:rsidRDefault="00B03B26" w:rsidP="00B03B26">
      <w:pPr>
        <w:pStyle w:val="ListParagraph"/>
        <w:numPr>
          <w:ilvl w:val="0"/>
          <w:numId w:val="12"/>
        </w:numPr>
      </w:pPr>
      <w:r w:rsidRPr="00B03B26">
        <w:rPr>
          <w:lang w:val="en-US"/>
        </w:rPr>
        <w:t>Lack of Education and Awareness</w:t>
      </w:r>
    </w:p>
    <w:p w14:paraId="798A41C8" w14:textId="77777777" w:rsidR="00B03B26" w:rsidRPr="00B03B26" w:rsidRDefault="00B03B26" w:rsidP="00B03B26">
      <w:pPr>
        <w:pStyle w:val="ListParagraph"/>
        <w:numPr>
          <w:ilvl w:val="0"/>
          <w:numId w:val="12"/>
        </w:numPr>
      </w:pPr>
      <w:r w:rsidRPr="00B03B26">
        <w:rPr>
          <w:lang w:val="en-US"/>
        </w:rPr>
        <w:t>Cultural/Religious/Social Factors</w:t>
      </w:r>
    </w:p>
    <w:p w14:paraId="4A912C70" w14:textId="77777777" w:rsidR="00B03B26" w:rsidRPr="00B03B26" w:rsidRDefault="00B03B26" w:rsidP="00B03B26">
      <w:pPr>
        <w:pStyle w:val="ListParagraph"/>
        <w:numPr>
          <w:ilvl w:val="0"/>
          <w:numId w:val="12"/>
        </w:numPr>
      </w:pPr>
      <w:r w:rsidRPr="00B03B26">
        <w:rPr>
          <w:lang w:val="en-US"/>
        </w:rPr>
        <w:t>Poor Engineering</w:t>
      </w:r>
    </w:p>
    <w:p w14:paraId="071DF978" w14:textId="56104E1A" w:rsidR="0006520B" w:rsidRPr="00B03B26" w:rsidRDefault="00B03B26" w:rsidP="00B03B26">
      <w:pPr>
        <w:pStyle w:val="ListParagraph"/>
        <w:numPr>
          <w:ilvl w:val="0"/>
          <w:numId w:val="12"/>
        </w:numPr>
      </w:pPr>
      <w:r w:rsidRPr="00B03B26">
        <w:rPr>
          <w:lang w:val="en-US"/>
        </w:rPr>
        <w:t>Lack of Funding</w:t>
      </w:r>
    </w:p>
    <w:p w14:paraId="6F568BF5" w14:textId="77777777" w:rsidR="00B03B26" w:rsidRDefault="00B03B26" w:rsidP="00B03B26">
      <w:pPr>
        <w:pStyle w:val="ListParagraph"/>
        <w:ind w:left="1080"/>
      </w:pPr>
    </w:p>
    <w:p w14:paraId="468CFC08" w14:textId="77777777" w:rsidR="00B03B26" w:rsidRDefault="00B03B26" w:rsidP="00B03B26">
      <w:pPr>
        <w:pStyle w:val="ListParagraph"/>
        <w:ind w:left="1080"/>
      </w:pPr>
    </w:p>
    <w:p w14:paraId="61A9AD74" w14:textId="77777777" w:rsidR="00B03B26" w:rsidRDefault="00B03B26" w:rsidP="00B03B26">
      <w:pPr>
        <w:pStyle w:val="ListParagraph"/>
        <w:ind w:left="1080"/>
      </w:pPr>
    </w:p>
    <w:p w14:paraId="7A151981" w14:textId="77777777" w:rsidR="00B03B26" w:rsidRDefault="00B03B26" w:rsidP="00B03B26">
      <w:pPr>
        <w:pStyle w:val="ListParagraph"/>
        <w:ind w:left="1080"/>
      </w:pPr>
    </w:p>
    <w:p w14:paraId="57102452" w14:textId="77777777" w:rsidR="00B03B26" w:rsidRDefault="00B03B26" w:rsidP="00B03B26">
      <w:pPr>
        <w:pStyle w:val="ListParagraph"/>
        <w:ind w:left="1080"/>
      </w:pPr>
    </w:p>
    <w:p w14:paraId="4FB358EE" w14:textId="77777777" w:rsidR="00B03B26" w:rsidRDefault="00B03B26" w:rsidP="00B03B26">
      <w:pPr>
        <w:pStyle w:val="ListParagraph"/>
        <w:ind w:left="1080"/>
      </w:pPr>
    </w:p>
    <w:p w14:paraId="51BC974B" w14:textId="77777777" w:rsidR="00B03B26" w:rsidRDefault="00B03B26" w:rsidP="00B03B26">
      <w:pPr>
        <w:pStyle w:val="ListParagraph"/>
        <w:ind w:left="1080"/>
      </w:pPr>
    </w:p>
    <w:p w14:paraId="17B3E892" w14:textId="77777777" w:rsidR="00B03B26" w:rsidRDefault="00B03B26" w:rsidP="00B03B26">
      <w:pPr>
        <w:pStyle w:val="ListParagraph"/>
        <w:ind w:left="1080"/>
      </w:pPr>
    </w:p>
    <w:p w14:paraId="2372F49D" w14:textId="77777777" w:rsidR="00B03B26" w:rsidRDefault="00B03B26" w:rsidP="00B03B26">
      <w:pPr>
        <w:pStyle w:val="ListParagraph"/>
        <w:ind w:left="1080"/>
      </w:pPr>
    </w:p>
    <w:p w14:paraId="18E346E6" w14:textId="77777777" w:rsidR="00B03B26" w:rsidRDefault="00B03B26" w:rsidP="00B03B26">
      <w:pPr>
        <w:pStyle w:val="ListParagraph"/>
        <w:ind w:left="1080"/>
      </w:pPr>
    </w:p>
    <w:p w14:paraId="0EEB68F4" w14:textId="77777777" w:rsidR="00B03B26" w:rsidRDefault="00B03B26" w:rsidP="00B03B26">
      <w:pPr>
        <w:pStyle w:val="ListParagraph"/>
        <w:ind w:left="1080"/>
      </w:pPr>
    </w:p>
    <w:p w14:paraId="6A1B44FF" w14:textId="77777777" w:rsidR="00B03B26" w:rsidRDefault="00B03B26" w:rsidP="00B03B26">
      <w:pPr>
        <w:pStyle w:val="ListParagraph"/>
        <w:ind w:left="1080"/>
      </w:pPr>
    </w:p>
    <w:p w14:paraId="3E54C63C" w14:textId="77777777" w:rsidR="00B03B26" w:rsidRDefault="00B03B26" w:rsidP="00B03B26">
      <w:pPr>
        <w:pStyle w:val="ListParagraph"/>
        <w:ind w:left="1080"/>
      </w:pPr>
    </w:p>
    <w:p w14:paraId="6E1B2E25" w14:textId="33989E44" w:rsidR="00B03B26" w:rsidRPr="00B03B26" w:rsidRDefault="00B03B26" w:rsidP="00B03B26">
      <w:pPr>
        <w:pStyle w:val="ListParagraph"/>
        <w:ind w:left="1080"/>
      </w:pPr>
    </w:p>
    <w:p w14:paraId="061B0352" w14:textId="2B288D04" w:rsidR="00B03B26" w:rsidRDefault="00B03B26" w:rsidP="00B03B26">
      <w:pPr>
        <w:pStyle w:val="Heading2"/>
      </w:pPr>
      <w:bookmarkStart w:id="23" w:name="_Toc190768455"/>
      <w:r>
        <w:lastRenderedPageBreak/>
        <w:t>The Map</w:t>
      </w:r>
      <w:bookmarkEnd w:id="23"/>
    </w:p>
    <w:p w14:paraId="5055E117" w14:textId="25019B84" w:rsidR="00B03B26" w:rsidRDefault="00B03B26" w:rsidP="00B03B26">
      <w:r w:rsidRPr="00B03B26">
        <w:rPr>
          <w:noProof/>
        </w:rPr>
        <w:drawing>
          <wp:anchor distT="0" distB="0" distL="114300" distR="114300" simplePos="0" relativeHeight="251665408" behindDoc="1" locked="0" layoutInCell="1" allowOverlap="1" wp14:anchorId="2BCB218E" wp14:editId="41AEFA65">
            <wp:simplePos x="0" y="0"/>
            <wp:positionH relativeFrom="column">
              <wp:posOffset>351692</wp:posOffset>
            </wp:positionH>
            <wp:positionV relativeFrom="paragraph">
              <wp:posOffset>106583</wp:posOffset>
            </wp:positionV>
            <wp:extent cx="5261317" cy="3260438"/>
            <wp:effectExtent l="0" t="0" r="0" b="0"/>
            <wp:wrapTight wrapText="bothSides">
              <wp:wrapPolygon edited="0">
                <wp:start x="0" y="0"/>
                <wp:lineTo x="0" y="21457"/>
                <wp:lineTo x="21509" y="21457"/>
                <wp:lineTo x="21509" y="0"/>
                <wp:lineTo x="0" y="0"/>
              </wp:wrapPolygon>
            </wp:wrapTight>
            <wp:docPr id="42682262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22626" name="Picture 1" descr="A diagram of a network&#10;&#10;AI-generated content may be incorrect."/>
                    <pic:cNvPicPr/>
                  </pic:nvPicPr>
                  <pic:blipFill rotWithShape="1">
                    <a:blip r:embed="rId27" cstate="print">
                      <a:extLst>
                        <a:ext uri="{28A0092B-C50C-407E-A947-70E740481C1C}">
                          <a14:useLocalDpi xmlns:a14="http://schemas.microsoft.com/office/drawing/2010/main" val="0"/>
                        </a:ext>
                      </a:extLst>
                    </a:blip>
                    <a:srcRect l="6512" r="4912"/>
                    <a:stretch/>
                  </pic:blipFill>
                  <pic:spPr bwMode="auto">
                    <a:xfrm>
                      <a:off x="0" y="0"/>
                      <a:ext cx="5261317" cy="32604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2B0669" w14:textId="77777777" w:rsidR="00B03B26" w:rsidRDefault="00B03B26" w:rsidP="00B03B26"/>
    <w:p w14:paraId="2BAFAA4D" w14:textId="77777777" w:rsidR="004B672C" w:rsidRDefault="004B672C" w:rsidP="00B03B26"/>
    <w:p w14:paraId="645697AC" w14:textId="77777777" w:rsidR="004B672C" w:rsidRDefault="004B672C" w:rsidP="00B03B26"/>
    <w:p w14:paraId="171E99DD" w14:textId="77777777" w:rsidR="004B672C" w:rsidRDefault="004B672C" w:rsidP="00B03B26"/>
    <w:p w14:paraId="2EBBA266" w14:textId="77777777" w:rsidR="004B672C" w:rsidRDefault="004B672C" w:rsidP="00B03B26"/>
    <w:p w14:paraId="352F2815" w14:textId="77777777" w:rsidR="004B672C" w:rsidRDefault="004B672C" w:rsidP="00B03B26"/>
    <w:p w14:paraId="39FADC68" w14:textId="77777777" w:rsidR="004B672C" w:rsidRDefault="004B672C" w:rsidP="00B03B26"/>
    <w:p w14:paraId="080E5A33" w14:textId="77777777" w:rsidR="004B672C" w:rsidRDefault="004B672C" w:rsidP="00B03B26"/>
    <w:p w14:paraId="0A42C280" w14:textId="77777777" w:rsidR="004B672C" w:rsidRDefault="004B672C" w:rsidP="00B03B26"/>
    <w:p w14:paraId="49553A86" w14:textId="77777777" w:rsidR="004B672C" w:rsidRDefault="004B672C" w:rsidP="00B03B26"/>
    <w:p w14:paraId="1EBA84E8" w14:textId="77777777" w:rsidR="004B672C" w:rsidRDefault="004B672C" w:rsidP="00B03B26"/>
    <w:p w14:paraId="575F3E7E" w14:textId="77777777" w:rsidR="004B672C" w:rsidRDefault="004B672C" w:rsidP="00B03B26"/>
    <w:p w14:paraId="58B2ED6E" w14:textId="77777777" w:rsidR="004B672C" w:rsidRDefault="004B672C" w:rsidP="00B03B26"/>
    <w:p w14:paraId="6092F862" w14:textId="77777777" w:rsidR="004B672C" w:rsidRDefault="004B672C" w:rsidP="00B03B26"/>
    <w:p w14:paraId="6A1059C5" w14:textId="77777777" w:rsidR="004B672C" w:rsidRDefault="004B672C" w:rsidP="00B03B26"/>
    <w:p w14:paraId="03DDCEA5" w14:textId="77777777" w:rsidR="004B672C" w:rsidRDefault="004B672C" w:rsidP="00B03B26"/>
    <w:p w14:paraId="019357E2" w14:textId="76326E38" w:rsidR="004B672C" w:rsidRDefault="004B672C" w:rsidP="00B03B26">
      <w:r w:rsidRPr="00B03B26">
        <w:rPr>
          <w:noProof/>
        </w:rPr>
        <w:drawing>
          <wp:anchor distT="0" distB="0" distL="114300" distR="114300" simplePos="0" relativeHeight="251667456" behindDoc="1" locked="0" layoutInCell="1" allowOverlap="1" wp14:anchorId="3197FD05" wp14:editId="57B94744">
            <wp:simplePos x="0" y="0"/>
            <wp:positionH relativeFrom="column">
              <wp:posOffset>126365</wp:posOffset>
            </wp:positionH>
            <wp:positionV relativeFrom="paragraph">
              <wp:posOffset>299720</wp:posOffset>
            </wp:positionV>
            <wp:extent cx="5718175" cy="3260090"/>
            <wp:effectExtent l="0" t="0" r="0" b="0"/>
            <wp:wrapTight wrapText="bothSides">
              <wp:wrapPolygon edited="0">
                <wp:start x="0" y="0"/>
                <wp:lineTo x="0" y="21457"/>
                <wp:lineTo x="21516" y="21457"/>
                <wp:lineTo x="21516" y="0"/>
                <wp:lineTo x="0" y="0"/>
              </wp:wrapPolygon>
            </wp:wrapTight>
            <wp:docPr id="142974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9411" name="Picture 1"/>
                    <pic:cNvPicPr/>
                  </pic:nvPicPr>
                  <pic:blipFill rotWithShape="1">
                    <a:blip r:embed="rId28">
                      <a:extLst>
                        <a:ext uri="{28A0092B-C50C-407E-A947-70E740481C1C}">
                          <a14:useLocalDpi xmlns:a14="http://schemas.microsoft.com/office/drawing/2010/main" val="0"/>
                        </a:ext>
                      </a:extLst>
                    </a:blip>
                    <a:srcRect l="2435" r="2311"/>
                    <a:stretch/>
                  </pic:blipFill>
                  <pic:spPr bwMode="auto">
                    <a:xfrm>
                      <a:off x="0" y="0"/>
                      <a:ext cx="5718175" cy="3260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C92687" w14:textId="5696633C" w:rsidR="004B672C" w:rsidRDefault="004B672C" w:rsidP="00B03B26"/>
    <w:p w14:paraId="011EA7B6" w14:textId="6EFC81F6" w:rsidR="004B672C" w:rsidRDefault="004B672C" w:rsidP="00B03B26"/>
    <w:p w14:paraId="01E45971" w14:textId="77777777" w:rsidR="004B672C" w:rsidRDefault="004B672C" w:rsidP="00B03B26"/>
    <w:p w14:paraId="52420B0D" w14:textId="77777777" w:rsidR="004B672C" w:rsidRDefault="004B672C" w:rsidP="00B03B26"/>
    <w:p w14:paraId="2F9D2B42" w14:textId="77777777" w:rsidR="004B672C" w:rsidRDefault="004B672C" w:rsidP="00B03B26"/>
    <w:p w14:paraId="527491AB" w14:textId="694403E2" w:rsidR="004B672C" w:rsidRDefault="004B672C" w:rsidP="00B03B26"/>
    <w:p w14:paraId="28055071" w14:textId="06DB54B5" w:rsidR="004B672C" w:rsidRDefault="004B672C" w:rsidP="00B03B26"/>
    <w:p w14:paraId="63C22FFD" w14:textId="571C36BF" w:rsidR="004B672C" w:rsidRDefault="004B672C" w:rsidP="00B03B26"/>
    <w:p w14:paraId="490C3A86" w14:textId="6DCC8761" w:rsidR="004B672C" w:rsidRDefault="004B672C" w:rsidP="00B03B26"/>
    <w:p w14:paraId="7ECB9786" w14:textId="06C57E47" w:rsidR="004B672C" w:rsidRDefault="005509FB" w:rsidP="00B03B26">
      <w:r>
        <w:rPr>
          <w:noProof/>
          <w:sz w:val="26"/>
          <w:szCs w:val="26"/>
        </w:rPr>
        <w:drawing>
          <wp:anchor distT="0" distB="0" distL="114300" distR="114300" simplePos="0" relativeHeight="251701248" behindDoc="1" locked="0" layoutInCell="1" allowOverlap="1" wp14:anchorId="39AA3D50" wp14:editId="5C787E8A">
            <wp:simplePos x="0" y="0"/>
            <wp:positionH relativeFrom="column">
              <wp:posOffset>283845</wp:posOffset>
            </wp:positionH>
            <wp:positionV relativeFrom="paragraph">
              <wp:posOffset>248920</wp:posOffset>
            </wp:positionV>
            <wp:extent cx="5399405" cy="5399405"/>
            <wp:effectExtent l="0" t="0" r="0" b="0"/>
            <wp:wrapTight wrapText="bothSides">
              <wp:wrapPolygon edited="0">
                <wp:start x="0" y="0"/>
                <wp:lineTo x="0" y="21491"/>
                <wp:lineTo x="21491" y="21491"/>
                <wp:lineTo x="21491" y="0"/>
                <wp:lineTo x="0" y="0"/>
              </wp:wrapPolygon>
            </wp:wrapTight>
            <wp:docPr id="794631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127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399405" cy="5399405"/>
                    </a:xfrm>
                    <a:prstGeom prst="rect">
                      <a:avLst/>
                    </a:prstGeom>
                  </pic:spPr>
                </pic:pic>
              </a:graphicData>
            </a:graphic>
            <wp14:sizeRelH relativeFrom="page">
              <wp14:pctWidth>0</wp14:pctWidth>
            </wp14:sizeRelH>
            <wp14:sizeRelV relativeFrom="page">
              <wp14:pctHeight>0</wp14:pctHeight>
            </wp14:sizeRelV>
          </wp:anchor>
        </w:drawing>
      </w:r>
    </w:p>
    <w:p w14:paraId="5F2C29CE" w14:textId="2E0C6BCB" w:rsidR="004B672C" w:rsidRDefault="004B672C" w:rsidP="00B03B26"/>
    <w:p w14:paraId="627AA552" w14:textId="3F717169" w:rsidR="004B672C" w:rsidRDefault="004B672C" w:rsidP="00B03B26"/>
    <w:p w14:paraId="2883CB6E" w14:textId="033F460E" w:rsidR="004B672C" w:rsidRDefault="004B672C" w:rsidP="00B03B26"/>
    <w:p w14:paraId="5B756B93" w14:textId="77777777" w:rsidR="004B672C" w:rsidRDefault="004B672C" w:rsidP="00B03B26"/>
    <w:p w14:paraId="61D9215E" w14:textId="77777777" w:rsidR="004B672C" w:rsidRDefault="004B672C" w:rsidP="00B03B26"/>
    <w:p w14:paraId="2FAFB7C0" w14:textId="34B09AE1" w:rsidR="00B03B26" w:rsidRPr="00B03B26" w:rsidRDefault="00B03B26" w:rsidP="00B03B26"/>
    <w:p w14:paraId="43E38D7B" w14:textId="38F753D2" w:rsidR="00FD6831" w:rsidRDefault="00FD6831" w:rsidP="00FD6831">
      <w:pPr>
        <w:pStyle w:val="Heading1"/>
      </w:pPr>
      <w:bookmarkStart w:id="24" w:name="_Toc190768456"/>
      <w:r w:rsidRPr="0006520B">
        <w:t>Empathy Map</w:t>
      </w:r>
      <w:bookmarkEnd w:id="24"/>
    </w:p>
    <w:p w14:paraId="7B681CA9" w14:textId="435B975B" w:rsidR="009A3117" w:rsidRDefault="009A3117" w:rsidP="009A3117">
      <w:pPr>
        <w:pStyle w:val="Heading2"/>
      </w:pPr>
      <w:bookmarkStart w:id="25" w:name="_Toc190768457"/>
      <w:r>
        <w:t>Description and Elaboration</w:t>
      </w:r>
      <w:bookmarkEnd w:id="25"/>
    </w:p>
    <w:p w14:paraId="12D7A7EB" w14:textId="15959F48" w:rsidR="009A3117" w:rsidRPr="009A3117" w:rsidRDefault="009A3117" w:rsidP="009A3117">
      <w:pPr>
        <w:pStyle w:val="ListParagraph"/>
        <w:numPr>
          <w:ilvl w:val="0"/>
          <w:numId w:val="19"/>
        </w:numPr>
        <w:rPr>
          <w:b/>
          <w:bCs/>
        </w:rPr>
      </w:pPr>
      <w:r w:rsidRPr="009A3117">
        <w:rPr>
          <w:b/>
          <w:bCs/>
        </w:rPr>
        <w:t>Think:</w:t>
      </w:r>
    </w:p>
    <w:p w14:paraId="48AC2CA6" w14:textId="6A077A3E" w:rsidR="009A3117" w:rsidRDefault="009A3117" w:rsidP="009A3117">
      <w:pPr>
        <w:pStyle w:val="ListParagraph"/>
        <w:rPr>
          <w:lang w:val="en-IN"/>
        </w:rPr>
      </w:pPr>
      <w:r w:rsidRPr="009A3117">
        <w:rPr>
          <w:lang w:val="en-IN"/>
        </w:rPr>
        <w:t>This section represents the thought process of hospital staff, including doctors, nurses, and administrative personnel. Their primary concerns revolve around:</w:t>
      </w:r>
    </w:p>
    <w:p w14:paraId="139CDDA1" w14:textId="77777777" w:rsidR="009A3117" w:rsidRDefault="009A3117" w:rsidP="009A3117">
      <w:pPr>
        <w:pStyle w:val="ListParagraph"/>
        <w:rPr>
          <w:lang w:val="en-IN"/>
        </w:rPr>
      </w:pPr>
    </w:p>
    <w:p w14:paraId="5233B49D" w14:textId="195C0D60" w:rsidR="009A3117" w:rsidRPr="009A3117" w:rsidRDefault="009A3117" w:rsidP="009A3117">
      <w:pPr>
        <w:pStyle w:val="ListParagraph"/>
        <w:rPr>
          <w:lang w:val="en-IN"/>
        </w:rPr>
      </w:pPr>
      <w:r w:rsidRPr="009A3117">
        <w:rPr>
          <w:lang w:val="en-IN"/>
        </w:rPr>
        <w:t>Responsibilities: Managing hospital resources, improving efficiency, and managing financial constraints.</w:t>
      </w:r>
    </w:p>
    <w:p w14:paraId="6335339C" w14:textId="522CC359" w:rsidR="009A3117" w:rsidRPr="009A3117" w:rsidRDefault="009A3117" w:rsidP="009A3117">
      <w:pPr>
        <w:pStyle w:val="ListParagraph"/>
        <w:rPr>
          <w:lang w:val="en-IN"/>
        </w:rPr>
      </w:pPr>
    </w:p>
    <w:p w14:paraId="485A3E99" w14:textId="77777777" w:rsidR="009A3117" w:rsidRPr="009A3117" w:rsidRDefault="009A3117" w:rsidP="009A3117">
      <w:pPr>
        <w:pStyle w:val="ListParagraph"/>
        <w:rPr>
          <w:lang w:val="en-IN"/>
        </w:rPr>
      </w:pPr>
      <w:r w:rsidRPr="009A3117">
        <w:rPr>
          <w:lang w:val="en-IN"/>
        </w:rPr>
        <w:t>Spreading Awareness: Educating patients about healthcare services, preventive measures, and hospital procedures.</w:t>
      </w:r>
    </w:p>
    <w:p w14:paraId="76780337" w14:textId="77777777" w:rsidR="009A3117" w:rsidRPr="009A3117" w:rsidRDefault="009A3117" w:rsidP="009A3117">
      <w:pPr>
        <w:pStyle w:val="ListParagraph"/>
        <w:rPr>
          <w:lang w:val="en-IN"/>
        </w:rPr>
      </w:pPr>
    </w:p>
    <w:p w14:paraId="7B3157D5" w14:textId="77777777" w:rsidR="009A3117" w:rsidRPr="009A3117" w:rsidRDefault="009A3117" w:rsidP="009A3117">
      <w:pPr>
        <w:pStyle w:val="ListParagraph"/>
        <w:rPr>
          <w:lang w:val="en-IN"/>
        </w:rPr>
      </w:pPr>
      <w:r w:rsidRPr="009A3117">
        <w:rPr>
          <w:lang w:val="en-IN"/>
        </w:rPr>
        <w:t>Workforce Management: Ensuring that there is enough staff to handle patient care effectively.</w:t>
      </w:r>
    </w:p>
    <w:p w14:paraId="339FA747" w14:textId="47215C5F" w:rsidR="009A3117" w:rsidRPr="009A3117" w:rsidRDefault="009A3117" w:rsidP="009A3117">
      <w:pPr>
        <w:pStyle w:val="ListParagraph"/>
        <w:rPr>
          <w:lang w:val="en-IN"/>
        </w:rPr>
      </w:pPr>
    </w:p>
    <w:p w14:paraId="1FD565FA" w14:textId="2F037B58" w:rsidR="009A3117" w:rsidRPr="009A3117" w:rsidRDefault="009A3117" w:rsidP="009A3117">
      <w:pPr>
        <w:pStyle w:val="ListParagraph"/>
        <w:rPr>
          <w:lang w:val="en-IN"/>
        </w:rPr>
      </w:pPr>
      <w:r w:rsidRPr="009A3117">
        <w:rPr>
          <w:lang w:val="en-IN"/>
        </w:rPr>
        <w:t>Emergency Preparedness: Being ready to respond to critical medical situations with limited resources.</w:t>
      </w:r>
    </w:p>
    <w:p w14:paraId="6AC1AFFC" w14:textId="77777777" w:rsidR="009A3117" w:rsidRPr="009A3117" w:rsidRDefault="009A3117" w:rsidP="009A3117">
      <w:pPr>
        <w:pStyle w:val="ListParagraph"/>
        <w:rPr>
          <w:lang w:val="en-IN"/>
        </w:rPr>
      </w:pPr>
    </w:p>
    <w:p w14:paraId="58B5E3C3" w14:textId="0EE10D23" w:rsidR="009A3117" w:rsidRPr="009A3117" w:rsidRDefault="009A3117" w:rsidP="009A3117">
      <w:pPr>
        <w:pStyle w:val="ListParagraph"/>
        <w:rPr>
          <w:lang w:val="en-IN"/>
        </w:rPr>
      </w:pPr>
      <w:r w:rsidRPr="009A3117">
        <w:rPr>
          <w:lang w:val="en-IN"/>
        </w:rPr>
        <w:t>Hospital staff are constantly under pressure to balance these responsibilities while ensuring quality care for patients.</w:t>
      </w:r>
    </w:p>
    <w:p w14:paraId="3B31780E" w14:textId="77777777" w:rsidR="009A3117" w:rsidRPr="009A3117" w:rsidRDefault="009A3117" w:rsidP="009A3117">
      <w:pPr>
        <w:pStyle w:val="ListParagraph"/>
      </w:pPr>
    </w:p>
    <w:p w14:paraId="00C9F9E2" w14:textId="23894033" w:rsidR="009A3117" w:rsidRPr="009A3117" w:rsidRDefault="009A3117" w:rsidP="009A3117">
      <w:pPr>
        <w:pStyle w:val="ListParagraph"/>
        <w:numPr>
          <w:ilvl w:val="0"/>
          <w:numId w:val="19"/>
        </w:numPr>
        <w:rPr>
          <w:b/>
          <w:bCs/>
        </w:rPr>
      </w:pPr>
      <w:r w:rsidRPr="009A3117">
        <w:rPr>
          <w:b/>
          <w:bCs/>
        </w:rPr>
        <w:t>See:</w:t>
      </w:r>
    </w:p>
    <w:p w14:paraId="2D1B2DA6" w14:textId="77777777" w:rsidR="009A3117" w:rsidRPr="009A3117" w:rsidRDefault="009A3117" w:rsidP="009A3117">
      <w:pPr>
        <w:pStyle w:val="ListParagraph"/>
        <w:rPr>
          <w:lang w:val="en-IN"/>
        </w:rPr>
      </w:pPr>
      <w:r w:rsidRPr="009A3117">
        <w:rPr>
          <w:lang w:val="en-IN"/>
        </w:rPr>
        <w:t>This section highlights the observations of hospital staff in their daily work environment. They witness:</w:t>
      </w:r>
    </w:p>
    <w:p w14:paraId="1A4959C9" w14:textId="77777777" w:rsidR="009A3117" w:rsidRPr="009A3117" w:rsidRDefault="009A3117" w:rsidP="009A3117">
      <w:pPr>
        <w:pStyle w:val="ListParagraph"/>
        <w:rPr>
          <w:lang w:val="en-IN"/>
        </w:rPr>
      </w:pPr>
    </w:p>
    <w:p w14:paraId="5BFCFA76" w14:textId="77777777" w:rsidR="009A3117" w:rsidRPr="009A3117" w:rsidRDefault="009A3117" w:rsidP="009A3117">
      <w:pPr>
        <w:pStyle w:val="ListParagraph"/>
        <w:rPr>
          <w:lang w:val="en-IN"/>
        </w:rPr>
      </w:pPr>
      <w:r w:rsidRPr="009A3117">
        <w:rPr>
          <w:lang w:val="en-IN"/>
        </w:rPr>
        <w:t>Overcrowded wards, where space is insufficient for the number of patients seeking treatment.</w:t>
      </w:r>
    </w:p>
    <w:p w14:paraId="056D37B8" w14:textId="77777777" w:rsidR="009A3117" w:rsidRPr="009A3117" w:rsidRDefault="009A3117" w:rsidP="009A3117">
      <w:pPr>
        <w:pStyle w:val="ListParagraph"/>
        <w:rPr>
          <w:lang w:val="en-IN"/>
        </w:rPr>
      </w:pPr>
    </w:p>
    <w:p w14:paraId="60680E43" w14:textId="77777777" w:rsidR="009A3117" w:rsidRPr="009A3117" w:rsidRDefault="009A3117" w:rsidP="009A3117">
      <w:pPr>
        <w:pStyle w:val="ListParagraph"/>
        <w:rPr>
          <w:lang w:val="en-IN"/>
        </w:rPr>
      </w:pPr>
      <w:r w:rsidRPr="009A3117">
        <w:rPr>
          <w:lang w:val="en-IN"/>
        </w:rPr>
        <w:t>Unfortunate deaths, which can be emotionally distressing, especially when preventable.</w:t>
      </w:r>
    </w:p>
    <w:p w14:paraId="4E3FC8A4" w14:textId="77777777" w:rsidR="009A3117" w:rsidRPr="009A3117" w:rsidRDefault="009A3117" w:rsidP="009A3117">
      <w:pPr>
        <w:pStyle w:val="ListParagraph"/>
        <w:rPr>
          <w:lang w:val="en-IN"/>
        </w:rPr>
      </w:pPr>
    </w:p>
    <w:p w14:paraId="6C294780" w14:textId="77777777" w:rsidR="009A3117" w:rsidRPr="009A3117" w:rsidRDefault="009A3117" w:rsidP="009A3117">
      <w:pPr>
        <w:pStyle w:val="ListParagraph"/>
        <w:rPr>
          <w:lang w:val="en-IN"/>
        </w:rPr>
      </w:pPr>
      <w:r w:rsidRPr="009A3117">
        <w:rPr>
          <w:lang w:val="en-IN"/>
        </w:rPr>
        <w:lastRenderedPageBreak/>
        <w:t>Inefficiency in hospital management, leading to delays in treatment and administrative bottlenecks.</w:t>
      </w:r>
    </w:p>
    <w:p w14:paraId="6BE30D69" w14:textId="5A9C805B" w:rsidR="009A3117" w:rsidRPr="009A3117" w:rsidRDefault="009A3117" w:rsidP="009A3117">
      <w:pPr>
        <w:pStyle w:val="ListParagraph"/>
        <w:rPr>
          <w:lang w:val="en-IN"/>
        </w:rPr>
      </w:pPr>
      <w:r w:rsidRPr="009A3117">
        <w:rPr>
          <w:lang w:val="en-IN"/>
        </w:rPr>
        <w:t>Efforts and Successes: Staff recognize their hard work and moments of success despite challenges.</w:t>
      </w:r>
    </w:p>
    <w:p w14:paraId="791B3EBD" w14:textId="77777777" w:rsidR="009A3117" w:rsidRPr="009A3117" w:rsidRDefault="009A3117" w:rsidP="009A3117">
      <w:pPr>
        <w:pStyle w:val="ListParagraph"/>
        <w:rPr>
          <w:lang w:val="en-IN"/>
        </w:rPr>
      </w:pPr>
      <w:r w:rsidRPr="009A3117">
        <w:rPr>
          <w:lang w:val="en-IN"/>
        </w:rPr>
        <w:t>Failures: Despite their dedication, limitations in resources and infrastructure often lead to unavoidable failures.</w:t>
      </w:r>
    </w:p>
    <w:p w14:paraId="0E10E448" w14:textId="77777777" w:rsidR="009A3117" w:rsidRPr="009A3117" w:rsidRDefault="009A3117" w:rsidP="009A3117">
      <w:pPr>
        <w:pStyle w:val="ListParagraph"/>
        <w:rPr>
          <w:lang w:val="en-IN"/>
        </w:rPr>
      </w:pPr>
    </w:p>
    <w:p w14:paraId="6C856BA0" w14:textId="2542C875" w:rsidR="009A3117" w:rsidRPr="009A3117" w:rsidRDefault="009A3117" w:rsidP="009A3117">
      <w:pPr>
        <w:pStyle w:val="ListParagraph"/>
        <w:rPr>
          <w:lang w:val="en-IN"/>
        </w:rPr>
      </w:pPr>
      <w:r w:rsidRPr="009A3117">
        <w:rPr>
          <w:lang w:val="en-IN"/>
        </w:rPr>
        <w:t>The visual reality of government hospitals is a mix of hardships and triumphs, but the inefficiencies often overshadow the victories.</w:t>
      </w:r>
    </w:p>
    <w:p w14:paraId="722AE888" w14:textId="77777777" w:rsidR="009A3117" w:rsidRDefault="009A3117" w:rsidP="009A3117">
      <w:pPr>
        <w:pStyle w:val="ListParagraph"/>
      </w:pPr>
    </w:p>
    <w:p w14:paraId="4A8A6D5F" w14:textId="39126557" w:rsidR="009A3117" w:rsidRPr="009A3117" w:rsidRDefault="009A3117" w:rsidP="009A3117">
      <w:pPr>
        <w:pStyle w:val="ListParagraph"/>
        <w:numPr>
          <w:ilvl w:val="0"/>
          <w:numId w:val="19"/>
        </w:numPr>
        <w:rPr>
          <w:b/>
          <w:bCs/>
        </w:rPr>
      </w:pPr>
      <w:r w:rsidRPr="009A3117">
        <w:rPr>
          <w:b/>
          <w:bCs/>
        </w:rPr>
        <w:t>Feel:</w:t>
      </w:r>
    </w:p>
    <w:p w14:paraId="5429755B" w14:textId="77777777" w:rsidR="009A3117" w:rsidRDefault="009A3117" w:rsidP="009A3117">
      <w:pPr>
        <w:pStyle w:val="ListParagraph"/>
        <w:rPr>
          <w:lang w:val="en-IN"/>
        </w:rPr>
      </w:pPr>
      <w:r w:rsidRPr="009A3117">
        <w:rPr>
          <w:lang w:val="en-IN"/>
        </w:rPr>
        <w:t>The emotional state of hospital staff is a crucial aspect of the empathy map. They often experience:</w:t>
      </w:r>
    </w:p>
    <w:p w14:paraId="5ED07EF5" w14:textId="77777777" w:rsidR="009A3117" w:rsidRDefault="009A3117" w:rsidP="009A3117">
      <w:pPr>
        <w:pStyle w:val="ListParagraph"/>
        <w:rPr>
          <w:lang w:val="en-IN"/>
        </w:rPr>
      </w:pPr>
    </w:p>
    <w:p w14:paraId="7DF34E3D" w14:textId="77777777" w:rsidR="009A3117" w:rsidRPr="009A3117" w:rsidRDefault="009A3117" w:rsidP="009A3117">
      <w:pPr>
        <w:pStyle w:val="ListParagraph"/>
        <w:rPr>
          <w:lang w:val="en-IN"/>
        </w:rPr>
      </w:pPr>
      <w:r w:rsidRPr="009A3117">
        <w:rPr>
          <w:lang w:val="en-IN"/>
        </w:rPr>
        <w:t>Overwhelmed feelings due to excessive responsibilities and high-pressure situations.</w:t>
      </w:r>
    </w:p>
    <w:p w14:paraId="71DFB652" w14:textId="77777777" w:rsidR="009A3117" w:rsidRPr="009A3117" w:rsidRDefault="009A3117" w:rsidP="009A3117">
      <w:pPr>
        <w:pStyle w:val="ListParagraph"/>
        <w:rPr>
          <w:lang w:val="en-IN"/>
        </w:rPr>
      </w:pPr>
    </w:p>
    <w:p w14:paraId="4D76A086" w14:textId="77777777" w:rsidR="009A3117" w:rsidRPr="009A3117" w:rsidRDefault="009A3117" w:rsidP="009A3117">
      <w:pPr>
        <w:pStyle w:val="ListParagraph"/>
        <w:rPr>
          <w:lang w:val="en-IN"/>
        </w:rPr>
      </w:pPr>
      <w:r w:rsidRPr="009A3117">
        <w:rPr>
          <w:lang w:val="en-IN"/>
        </w:rPr>
        <w:t>Frustration from system inefficiencies, bureaucracy, and resource shortages.</w:t>
      </w:r>
    </w:p>
    <w:p w14:paraId="20444F44" w14:textId="77777777" w:rsidR="009A3117" w:rsidRPr="009A3117" w:rsidRDefault="009A3117" w:rsidP="009A3117">
      <w:pPr>
        <w:pStyle w:val="ListParagraph"/>
        <w:rPr>
          <w:lang w:val="en-IN"/>
        </w:rPr>
      </w:pPr>
    </w:p>
    <w:p w14:paraId="27C9F519" w14:textId="77777777" w:rsidR="009A3117" w:rsidRPr="009A3117" w:rsidRDefault="009A3117" w:rsidP="009A3117">
      <w:pPr>
        <w:pStyle w:val="ListParagraph"/>
        <w:rPr>
          <w:lang w:val="en-IN"/>
        </w:rPr>
      </w:pPr>
      <w:r w:rsidRPr="009A3117">
        <w:rPr>
          <w:lang w:val="en-IN"/>
        </w:rPr>
        <w:t>Insecurity/Incapability when they are unable to provide the best care due to limitations beyond their control.</w:t>
      </w:r>
    </w:p>
    <w:p w14:paraId="07C41539" w14:textId="77777777" w:rsidR="009A3117" w:rsidRPr="009A3117" w:rsidRDefault="009A3117" w:rsidP="009A3117">
      <w:pPr>
        <w:pStyle w:val="ListParagraph"/>
        <w:rPr>
          <w:lang w:val="en-IN"/>
        </w:rPr>
      </w:pPr>
    </w:p>
    <w:p w14:paraId="01A27111" w14:textId="77777777" w:rsidR="009A3117" w:rsidRPr="009A3117" w:rsidRDefault="009A3117" w:rsidP="009A3117">
      <w:pPr>
        <w:pStyle w:val="ListParagraph"/>
        <w:rPr>
          <w:lang w:val="en-IN"/>
        </w:rPr>
      </w:pPr>
      <w:r w:rsidRPr="009A3117">
        <w:rPr>
          <w:lang w:val="en-IN"/>
        </w:rPr>
        <w:t>Underappreciation, as their hard work is often unnoticed or overshadowed by negative feedback.</w:t>
      </w:r>
    </w:p>
    <w:p w14:paraId="3A433A59" w14:textId="77777777" w:rsidR="009A3117" w:rsidRPr="009A3117" w:rsidRDefault="009A3117" w:rsidP="009A3117">
      <w:pPr>
        <w:pStyle w:val="ListParagraph"/>
        <w:rPr>
          <w:lang w:val="en-IN"/>
        </w:rPr>
      </w:pPr>
    </w:p>
    <w:p w14:paraId="7081BC8A" w14:textId="77777777" w:rsidR="009A3117" w:rsidRPr="009A3117" w:rsidRDefault="009A3117" w:rsidP="009A3117">
      <w:pPr>
        <w:pStyle w:val="ListParagraph"/>
        <w:rPr>
          <w:lang w:val="en-IN"/>
        </w:rPr>
      </w:pPr>
      <w:r w:rsidRPr="009A3117">
        <w:rPr>
          <w:lang w:val="en-IN"/>
        </w:rPr>
        <w:t>Trauma from witnessing deaths, especially preventable ones due to lack of resources or mismanagement.</w:t>
      </w:r>
    </w:p>
    <w:p w14:paraId="5565A2EC" w14:textId="77777777" w:rsidR="009A3117" w:rsidRPr="009A3117" w:rsidRDefault="009A3117" w:rsidP="009A3117">
      <w:pPr>
        <w:pStyle w:val="ListParagraph"/>
        <w:rPr>
          <w:lang w:val="en-IN"/>
        </w:rPr>
      </w:pPr>
    </w:p>
    <w:p w14:paraId="19F4DFFC" w14:textId="3C2AEA27" w:rsidR="009A3117" w:rsidRPr="009A3117" w:rsidRDefault="009A3117" w:rsidP="009A3117">
      <w:pPr>
        <w:pStyle w:val="ListParagraph"/>
        <w:rPr>
          <w:lang w:val="en-IN"/>
        </w:rPr>
      </w:pPr>
      <w:r w:rsidRPr="009A3117">
        <w:rPr>
          <w:lang w:val="en-IN"/>
        </w:rPr>
        <w:t>These emotions directly impact their mental health and job performance, making it essential to address their concerns.</w:t>
      </w:r>
    </w:p>
    <w:p w14:paraId="07B00851" w14:textId="77777777" w:rsidR="009A3117" w:rsidRDefault="009A3117" w:rsidP="009A3117">
      <w:pPr>
        <w:pStyle w:val="ListParagraph"/>
      </w:pPr>
    </w:p>
    <w:p w14:paraId="385D1C15" w14:textId="66B0BABB" w:rsidR="009A3117" w:rsidRPr="009A3117" w:rsidRDefault="009A3117" w:rsidP="009A3117">
      <w:pPr>
        <w:pStyle w:val="ListParagraph"/>
        <w:numPr>
          <w:ilvl w:val="0"/>
          <w:numId w:val="19"/>
        </w:numPr>
        <w:rPr>
          <w:b/>
          <w:bCs/>
        </w:rPr>
      </w:pPr>
      <w:r w:rsidRPr="009A3117">
        <w:rPr>
          <w:b/>
          <w:bCs/>
        </w:rPr>
        <w:t xml:space="preserve">Hear: </w:t>
      </w:r>
    </w:p>
    <w:p w14:paraId="64C2215E" w14:textId="77777777" w:rsidR="009A3117" w:rsidRDefault="009A3117" w:rsidP="009A3117">
      <w:pPr>
        <w:pStyle w:val="ListParagraph"/>
        <w:rPr>
          <w:lang w:val="en-IN"/>
        </w:rPr>
      </w:pPr>
      <w:r w:rsidRPr="009A3117">
        <w:rPr>
          <w:lang w:val="en-IN"/>
        </w:rPr>
        <w:t>This section represents what hospital staff frequently listen to in their work environment:</w:t>
      </w:r>
    </w:p>
    <w:p w14:paraId="02E224B4" w14:textId="77777777" w:rsidR="009A3117" w:rsidRDefault="009A3117" w:rsidP="009A3117">
      <w:pPr>
        <w:pStyle w:val="ListParagraph"/>
        <w:rPr>
          <w:lang w:val="en-IN"/>
        </w:rPr>
      </w:pPr>
    </w:p>
    <w:p w14:paraId="2351D7EC" w14:textId="77777777" w:rsidR="009A3117" w:rsidRPr="009A3117" w:rsidRDefault="009A3117" w:rsidP="009A3117">
      <w:pPr>
        <w:pStyle w:val="ListParagraph"/>
        <w:rPr>
          <w:lang w:val="en-IN"/>
        </w:rPr>
      </w:pPr>
      <w:r w:rsidRPr="009A3117">
        <w:rPr>
          <w:lang w:val="en-IN"/>
        </w:rPr>
        <w:lastRenderedPageBreak/>
        <w:t>Complaints from patients and their families about delays, lack of proper care, or insufficient facilities.</w:t>
      </w:r>
    </w:p>
    <w:p w14:paraId="329D07C9" w14:textId="77777777" w:rsidR="009A3117" w:rsidRPr="009A3117" w:rsidRDefault="009A3117" w:rsidP="009A3117">
      <w:pPr>
        <w:pStyle w:val="ListParagraph"/>
        <w:rPr>
          <w:lang w:val="en-IN"/>
        </w:rPr>
      </w:pPr>
    </w:p>
    <w:p w14:paraId="301F0D6E" w14:textId="77777777" w:rsidR="009A3117" w:rsidRPr="009A3117" w:rsidRDefault="009A3117" w:rsidP="009A3117">
      <w:pPr>
        <w:pStyle w:val="ListParagraph"/>
        <w:rPr>
          <w:lang w:val="en-IN"/>
        </w:rPr>
      </w:pPr>
      <w:r w:rsidRPr="009A3117">
        <w:rPr>
          <w:lang w:val="en-IN"/>
        </w:rPr>
        <w:t>Grievances from colleagues, who may express frustration over poor working conditions or unmanageable workloads.</w:t>
      </w:r>
    </w:p>
    <w:p w14:paraId="3720E382" w14:textId="77777777" w:rsidR="009A3117" w:rsidRPr="009A3117" w:rsidRDefault="009A3117" w:rsidP="009A3117">
      <w:pPr>
        <w:pStyle w:val="ListParagraph"/>
        <w:rPr>
          <w:lang w:val="en-IN"/>
        </w:rPr>
      </w:pPr>
    </w:p>
    <w:p w14:paraId="3141E9C3" w14:textId="77777777" w:rsidR="009A3117" w:rsidRPr="009A3117" w:rsidRDefault="009A3117" w:rsidP="009A3117">
      <w:pPr>
        <w:pStyle w:val="ListParagraph"/>
        <w:rPr>
          <w:lang w:val="en-IN"/>
        </w:rPr>
      </w:pPr>
      <w:r w:rsidRPr="009A3117">
        <w:rPr>
          <w:lang w:val="en-IN"/>
        </w:rPr>
        <w:t>Suggestions and Feedback from patients and other hospital workers on ways to improve services.</w:t>
      </w:r>
    </w:p>
    <w:p w14:paraId="60B0301F" w14:textId="77777777" w:rsidR="009A3117" w:rsidRPr="009A3117" w:rsidRDefault="009A3117" w:rsidP="009A3117">
      <w:pPr>
        <w:pStyle w:val="ListParagraph"/>
        <w:rPr>
          <w:lang w:val="en-IN"/>
        </w:rPr>
      </w:pPr>
    </w:p>
    <w:p w14:paraId="3D63A07D" w14:textId="77777777" w:rsidR="009A3117" w:rsidRPr="009A3117" w:rsidRDefault="009A3117" w:rsidP="009A3117">
      <w:pPr>
        <w:pStyle w:val="ListParagraph"/>
        <w:rPr>
          <w:lang w:val="en-IN"/>
        </w:rPr>
      </w:pPr>
      <w:r w:rsidRPr="009A3117">
        <w:rPr>
          <w:lang w:val="en-IN"/>
        </w:rPr>
        <w:t>Orders from Authorities &amp; Higher-Ups, dictating policies, budget constraints, and operational decisions.</w:t>
      </w:r>
    </w:p>
    <w:p w14:paraId="43208B4A" w14:textId="77777777" w:rsidR="009A3117" w:rsidRPr="009A3117" w:rsidRDefault="009A3117" w:rsidP="009A3117">
      <w:pPr>
        <w:pStyle w:val="ListParagraph"/>
        <w:rPr>
          <w:lang w:val="en-IN"/>
        </w:rPr>
      </w:pPr>
    </w:p>
    <w:p w14:paraId="662FF168" w14:textId="77777777" w:rsidR="009A3117" w:rsidRPr="009A3117" w:rsidRDefault="009A3117" w:rsidP="009A3117">
      <w:pPr>
        <w:pStyle w:val="ListParagraph"/>
        <w:rPr>
          <w:lang w:val="en-IN"/>
        </w:rPr>
      </w:pPr>
      <w:r w:rsidRPr="009A3117">
        <w:rPr>
          <w:lang w:val="en-IN"/>
        </w:rPr>
        <w:t>Criticism, often directed at the hospital for its inefficiencies, long wait times, and lack of resources.</w:t>
      </w:r>
    </w:p>
    <w:p w14:paraId="1FB48CB5" w14:textId="77777777" w:rsidR="009A3117" w:rsidRPr="009A3117" w:rsidRDefault="009A3117" w:rsidP="009A3117">
      <w:pPr>
        <w:pStyle w:val="ListParagraph"/>
        <w:rPr>
          <w:lang w:val="en-IN"/>
        </w:rPr>
      </w:pPr>
    </w:p>
    <w:p w14:paraId="4825D919" w14:textId="56A1724D" w:rsidR="009A3117" w:rsidRPr="009A3117" w:rsidRDefault="009A3117" w:rsidP="009A3117">
      <w:pPr>
        <w:pStyle w:val="ListParagraph"/>
      </w:pPr>
      <w:r w:rsidRPr="009A3117">
        <w:rPr>
          <w:lang w:val="en-IN"/>
        </w:rPr>
        <w:t>The constant stream of negative feedback and grand expectations from the public and administration make it challenging for staff to stay motivated.</w:t>
      </w:r>
    </w:p>
    <w:p w14:paraId="7553C7C9" w14:textId="77777777" w:rsidR="009A3117" w:rsidRDefault="009A3117" w:rsidP="009A3117">
      <w:pPr>
        <w:pStyle w:val="ListParagraph"/>
      </w:pPr>
    </w:p>
    <w:p w14:paraId="24086441" w14:textId="0AAAD1A3" w:rsidR="009A3117" w:rsidRPr="009A3117" w:rsidRDefault="009A3117" w:rsidP="009A3117">
      <w:pPr>
        <w:pStyle w:val="ListParagraph"/>
        <w:numPr>
          <w:ilvl w:val="0"/>
          <w:numId w:val="19"/>
        </w:numPr>
        <w:rPr>
          <w:b/>
          <w:bCs/>
        </w:rPr>
      </w:pPr>
      <w:r w:rsidRPr="009A3117">
        <w:rPr>
          <w:b/>
          <w:bCs/>
        </w:rPr>
        <w:t>Do:</w:t>
      </w:r>
    </w:p>
    <w:p w14:paraId="73CC221F" w14:textId="486D6CC8" w:rsidR="009A3117" w:rsidRPr="009A3117" w:rsidRDefault="009A3117" w:rsidP="009A3117">
      <w:pPr>
        <w:pStyle w:val="ListParagraph"/>
        <w:rPr>
          <w:lang w:val="en-IN"/>
        </w:rPr>
      </w:pPr>
      <w:r w:rsidRPr="009A3117">
        <w:rPr>
          <w:lang w:val="en-IN"/>
        </w:rPr>
        <w:t>This section outlines the actions hospital staff take daily to keep the system running. Their responsibilities include:</w:t>
      </w:r>
    </w:p>
    <w:p w14:paraId="0A5E2CE6" w14:textId="77777777" w:rsidR="009A3117" w:rsidRPr="009A3117" w:rsidRDefault="009A3117" w:rsidP="009A3117">
      <w:pPr>
        <w:pStyle w:val="ListParagraph"/>
        <w:rPr>
          <w:lang w:val="en-IN"/>
        </w:rPr>
      </w:pPr>
    </w:p>
    <w:p w14:paraId="663C870E" w14:textId="77777777" w:rsidR="009A3117" w:rsidRPr="009A3117" w:rsidRDefault="009A3117" w:rsidP="009A3117">
      <w:pPr>
        <w:pStyle w:val="ListParagraph"/>
        <w:rPr>
          <w:lang w:val="en-IN"/>
        </w:rPr>
      </w:pPr>
      <w:r w:rsidRPr="009A3117">
        <w:rPr>
          <w:lang w:val="en-IN"/>
        </w:rPr>
        <w:t>Managing Resources: Allocating beds, medical supplies, and essential equipment to accommodate patients.</w:t>
      </w:r>
    </w:p>
    <w:p w14:paraId="1FA18D8F" w14:textId="77777777" w:rsidR="009A3117" w:rsidRPr="009A3117" w:rsidRDefault="009A3117" w:rsidP="009A3117">
      <w:pPr>
        <w:pStyle w:val="ListParagraph"/>
        <w:rPr>
          <w:lang w:val="en-IN"/>
        </w:rPr>
      </w:pPr>
      <w:r w:rsidRPr="009A3117">
        <w:rPr>
          <w:lang w:val="en-IN"/>
        </w:rPr>
        <w:t>Coordinating Staff &amp; Communication: Ensuring doctors, nurses, and administrative teams work together effectively.</w:t>
      </w:r>
    </w:p>
    <w:p w14:paraId="57D23CD1" w14:textId="77777777" w:rsidR="009A3117" w:rsidRPr="009A3117" w:rsidRDefault="009A3117" w:rsidP="009A3117">
      <w:pPr>
        <w:pStyle w:val="ListParagraph"/>
        <w:rPr>
          <w:lang w:val="en-IN"/>
        </w:rPr>
      </w:pPr>
    </w:p>
    <w:p w14:paraId="0EE5E291" w14:textId="77777777" w:rsidR="009A3117" w:rsidRPr="009A3117" w:rsidRDefault="009A3117" w:rsidP="009A3117">
      <w:pPr>
        <w:pStyle w:val="ListParagraph"/>
        <w:rPr>
          <w:lang w:val="en-IN"/>
        </w:rPr>
      </w:pPr>
      <w:r w:rsidRPr="009A3117">
        <w:rPr>
          <w:lang w:val="en-IN"/>
        </w:rPr>
        <w:t>Solving Problems: Addressing issues like patient overload, emergency cases, and supply shortages.</w:t>
      </w:r>
    </w:p>
    <w:p w14:paraId="1B4111D8" w14:textId="77777777" w:rsidR="009A3117" w:rsidRPr="009A3117" w:rsidRDefault="009A3117" w:rsidP="009A3117">
      <w:pPr>
        <w:pStyle w:val="ListParagraph"/>
        <w:rPr>
          <w:lang w:val="en-IN"/>
        </w:rPr>
      </w:pPr>
    </w:p>
    <w:p w14:paraId="6AAE82E2" w14:textId="77777777" w:rsidR="009A3117" w:rsidRPr="009A3117" w:rsidRDefault="009A3117" w:rsidP="009A3117">
      <w:pPr>
        <w:pStyle w:val="ListParagraph"/>
        <w:rPr>
          <w:lang w:val="en-IN"/>
        </w:rPr>
      </w:pPr>
      <w:r w:rsidRPr="009A3117">
        <w:rPr>
          <w:lang w:val="en-IN"/>
        </w:rPr>
        <w:t>Treating Patients: Providing medical care, monitoring recovery, and ensuring patient well-being.</w:t>
      </w:r>
    </w:p>
    <w:p w14:paraId="06704141" w14:textId="77777777" w:rsidR="009A3117" w:rsidRPr="009A3117" w:rsidRDefault="009A3117" w:rsidP="009A3117">
      <w:pPr>
        <w:pStyle w:val="ListParagraph"/>
        <w:rPr>
          <w:lang w:val="en-IN"/>
        </w:rPr>
      </w:pPr>
    </w:p>
    <w:p w14:paraId="07B3D47D" w14:textId="77777777" w:rsidR="009A3117" w:rsidRPr="009A3117" w:rsidRDefault="009A3117" w:rsidP="009A3117">
      <w:pPr>
        <w:pStyle w:val="ListParagraph"/>
        <w:rPr>
          <w:lang w:val="en-IN"/>
        </w:rPr>
      </w:pPr>
      <w:r w:rsidRPr="009A3117">
        <w:rPr>
          <w:lang w:val="en-IN"/>
        </w:rPr>
        <w:t>Documentation: Keeping records of patient history, treatment plans, and administrative data.</w:t>
      </w:r>
    </w:p>
    <w:p w14:paraId="1C3B9949" w14:textId="77777777" w:rsidR="009A3117" w:rsidRPr="009A3117" w:rsidRDefault="009A3117" w:rsidP="009A3117">
      <w:pPr>
        <w:pStyle w:val="ListParagraph"/>
        <w:rPr>
          <w:lang w:val="en-IN"/>
        </w:rPr>
      </w:pPr>
    </w:p>
    <w:p w14:paraId="3CB1C36B" w14:textId="18EB76DC" w:rsidR="009A3117" w:rsidRDefault="009A3117" w:rsidP="009A3117">
      <w:pPr>
        <w:pStyle w:val="ListParagraph"/>
        <w:rPr>
          <w:lang w:val="en-IN"/>
        </w:rPr>
      </w:pPr>
      <w:r w:rsidRPr="009A3117">
        <w:rPr>
          <w:lang w:val="en-IN"/>
        </w:rPr>
        <w:lastRenderedPageBreak/>
        <w:t>Despite these efforts, the lack of a streamlined system makes their tasks overwhelming, often resulting in burnout.</w:t>
      </w:r>
    </w:p>
    <w:p w14:paraId="16036246" w14:textId="77777777" w:rsidR="009A3117" w:rsidRDefault="009A3117" w:rsidP="009A3117">
      <w:pPr>
        <w:pStyle w:val="ListParagraph"/>
        <w:rPr>
          <w:lang w:val="en-IN"/>
        </w:rPr>
      </w:pPr>
    </w:p>
    <w:p w14:paraId="4D8F4BFB" w14:textId="77777777" w:rsidR="009A3117" w:rsidRDefault="009A3117" w:rsidP="009A3117">
      <w:pPr>
        <w:pStyle w:val="ListParagraph"/>
        <w:rPr>
          <w:lang w:val="en-IN"/>
        </w:rPr>
      </w:pPr>
    </w:p>
    <w:p w14:paraId="2199F713" w14:textId="77777777" w:rsidR="009A3117" w:rsidRDefault="009A3117" w:rsidP="009A3117">
      <w:pPr>
        <w:pStyle w:val="ListParagraph"/>
        <w:rPr>
          <w:lang w:val="en-IN"/>
        </w:rPr>
      </w:pPr>
    </w:p>
    <w:p w14:paraId="173409FB" w14:textId="77777777" w:rsidR="009A3117" w:rsidRDefault="009A3117" w:rsidP="009A3117">
      <w:pPr>
        <w:pStyle w:val="ListParagraph"/>
        <w:rPr>
          <w:lang w:val="en-IN"/>
        </w:rPr>
      </w:pPr>
    </w:p>
    <w:p w14:paraId="4C91144B" w14:textId="77777777" w:rsidR="009A3117" w:rsidRPr="009A3117" w:rsidRDefault="009A3117" w:rsidP="009A3117">
      <w:pPr>
        <w:pStyle w:val="ListParagraph"/>
        <w:rPr>
          <w:lang w:val="en-IN"/>
        </w:rPr>
      </w:pPr>
    </w:p>
    <w:p w14:paraId="6619CD9C" w14:textId="77777777" w:rsidR="009A3117" w:rsidRDefault="009A3117" w:rsidP="009A3117">
      <w:pPr>
        <w:pStyle w:val="ListParagraph"/>
      </w:pPr>
    </w:p>
    <w:p w14:paraId="7E513D1F" w14:textId="28F30595" w:rsidR="009A3117" w:rsidRPr="009A3117" w:rsidRDefault="009A3117" w:rsidP="009A3117">
      <w:pPr>
        <w:pStyle w:val="ListParagraph"/>
        <w:numPr>
          <w:ilvl w:val="0"/>
          <w:numId w:val="19"/>
        </w:numPr>
        <w:rPr>
          <w:b/>
          <w:bCs/>
        </w:rPr>
      </w:pPr>
      <w:r w:rsidRPr="009A3117">
        <w:rPr>
          <w:b/>
          <w:bCs/>
        </w:rPr>
        <w:t>Say:</w:t>
      </w:r>
    </w:p>
    <w:p w14:paraId="04DE68EB" w14:textId="77777777" w:rsidR="009A3117" w:rsidRPr="009A3117" w:rsidRDefault="009A3117" w:rsidP="009A3117">
      <w:pPr>
        <w:pStyle w:val="ListParagraph"/>
        <w:rPr>
          <w:lang w:val="en-IN"/>
        </w:rPr>
      </w:pPr>
      <w:r w:rsidRPr="009A3117">
        <w:rPr>
          <w:lang w:val="en-IN"/>
        </w:rPr>
        <w:t>This section reflects what hospital staff express publicly about their situation:</w:t>
      </w:r>
    </w:p>
    <w:p w14:paraId="34AACCA9" w14:textId="77777777" w:rsidR="009A3117" w:rsidRPr="009A3117" w:rsidRDefault="009A3117" w:rsidP="009A3117">
      <w:pPr>
        <w:pStyle w:val="ListParagraph"/>
        <w:rPr>
          <w:lang w:val="en-IN"/>
        </w:rPr>
      </w:pPr>
    </w:p>
    <w:p w14:paraId="58FB6BA9" w14:textId="77777777" w:rsidR="009A3117" w:rsidRPr="009A3117" w:rsidRDefault="009A3117" w:rsidP="009A3117">
      <w:pPr>
        <w:pStyle w:val="ListParagraph"/>
        <w:rPr>
          <w:lang w:val="en-IN"/>
        </w:rPr>
      </w:pPr>
      <w:r w:rsidRPr="009A3117">
        <w:rPr>
          <w:lang w:val="en-IN"/>
        </w:rPr>
        <w:t>Voicing concerns and opinions about hospital conditions, staff shortages, and management inefficiencies.</w:t>
      </w:r>
    </w:p>
    <w:p w14:paraId="7373F6A7" w14:textId="77777777" w:rsidR="009A3117" w:rsidRPr="009A3117" w:rsidRDefault="009A3117" w:rsidP="009A3117">
      <w:pPr>
        <w:pStyle w:val="ListParagraph"/>
        <w:rPr>
          <w:lang w:val="en-IN"/>
        </w:rPr>
      </w:pPr>
    </w:p>
    <w:p w14:paraId="0B766057" w14:textId="77777777" w:rsidR="009A3117" w:rsidRPr="009A3117" w:rsidRDefault="009A3117" w:rsidP="009A3117">
      <w:pPr>
        <w:pStyle w:val="ListParagraph"/>
        <w:rPr>
          <w:lang w:val="en-IN"/>
        </w:rPr>
      </w:pPr>
      <w:r w:rsidRPr="009A3117">
        <w:rPr>
          <w:lang w:val="en-IN"/>
        </w:rPr>
        <w:t>Aspirations and hope for better healthcare infrastructure, improved policies, and digital solutions that can make their work easier.</w:t>
      </w:r>
    </w:p>
    <w:p w14:paraId="4BE12DF0" w14:textId="77777777" w:rsidR="009A3117" w:rsidRPr="009A3117" w:rsidRDefault="009A3117" w:rsidP="009A3117">
      <w:pPr>
        <w:pStyle w:val="ListParagraph"/>
        <w:rPr>
          <w:lang w:val="en-IN"/>
        </w:rPr>
      </w:pPr>
    </w:p>
    <w:p w14:paraId="08A2E5F7" w14:textId="575AA7B8" w:rsidR="009A3117" w:rsidRPr="009A3117" w:rsidRDefault="009A3117" w:rsidP="009A3117">
      <w:pPr>
        <w:pStyle w:val="ListParagraph"/>
        <w:rPr>
          <w:lang w:val="en-IN"/>
        </w:rPr>
      </w:pPr>
      <w:r w:rsidRPr="009A3117">
        <w:rPr>
          <w:lang w:val="en-IN"/>
        </w:rPr>
        <w:t>Despite their challenges, hospital staff continue to express their desire for change and progress in public healthcare systems.</w:t>
      </w:r>
    </w:p>
    <w:p w14:paraId="551EFD62" w14:textId="77777777" w:rsidR="009A3117" w:rsidRDefault="009A3117" w:rsidP="009A3117">
      <w:pPr>
        <w:pStyle w:val="ListParagraph"/>
      </w:pPr>
    </w:p>
    <w:p w14:paraId="77647899" w14:textId="6D6EF25D" w:rsidR="009A3117" w:rsidRPr="009A3117" w:rsidRDefault="009A3117" w:rsidP="009A3117">
      <w:pPr>
        <w:pStyle w:val="ListParagraph"/>
        <w:numPr>
          <w:ilvl w:val="0"/>
          <w:numId w:val="19"/>
        </w:numPr>
        <w:rPr>
          <w:b/>
          <w:bCs/>
        </w:rPr>
      </w:pPr>
      <w:r w:rsidRPr="009A3117">
        <w:rPr>
          <w:b/>
          <w:bCs/>
        </w:rPr>
        <w:t>Pains:</w:t>
      </w:r>
    </w:p>
    <w:p w14:paraId="3391EFA8" w14:textId="77777777" w:rsidR="009A3117" w:rsidRPr="009A3117" w:rsidRDefault="009A3117" w:rsidP="009A3117">
      <w:pPr>
        <w:pStyle w:val="ListParagraph"/>
        <w:rPr>
          <w:lang w:val="en-IN"/>
        </w:rPr>
      </w:pPr>
      <w:r w:rsidRPr="009A3117">
        <w:rPr>
          <w:lang w:val="en-IN"/>
        </w:rPr>
        <w:t>The biggest challenges faced by government hospital staff include:</w:t>
      </w:r>
    </w:p>
    <w:p w14:paraId="257D5921" w14:textId="77777777" w:rsidR="009A3117" w:rsidRPr="009A3117" w:rsidRDefault="009A3117" w:rsidP="009A3117">
      <w:pPr>
        <w:pStyle w:val="ListParagraph"/>
        <w:rPr>
          <w:lang w:val="en-IN"/>
        </w:rPr>
      </w:pPr>
    </w:p>
    <w:p w14:paraId="491E5F04" w14:textId="77777777" w:rsidR="009A3117" w:rsidRPr="009A3117" w:rsidRDefault="009A3117" w:rsidP="009A3117">
      <w:pPr>
        <w:pStyle w:val="ListParagraph"/>
        <w:rPr>
          <w:lang w:val="en-IN"/>
        </w:rPr>
      </w:pPr>
      <w:r w:rsidRPr="009A3117">
        <w:rPr>
          <w:lang w:val="en-IN"/>
        </w:rPr>
        <w:t>Limited Budget: Insufficient funds to improve facilities, hire staff, and upgrade equipment.</w:t>
      </w:r>
    </w:p>
    <w:p w14:paraId="22987D79" w14:textId="77777777" w:rsidR="009A3117" w:rsidRPr="009A3117" w:rsidRDefault="009A3117" w:rsidP="009A3117">
      <w:pPr>
        <w:pStyle w:val="ListParagraph"/>
        <w:rPr>
          <w:lang w:val="en-IN"/>
        </w:rPr>
      </w:pPr>
    </w:p>
    <w:p w14:paraId="39388E6C" w14:textId="77777777" w:rsidR="009A3117" w:rsidRPr="009A3117" w:rsidRDefault="009A3117" w:rsidP="009A3117">
      <w:pPr>
        <w:pStyle w:val="ListParagraph"/>
        <w:rPr>
          <w:lang w:val="en-IN"/>
        </w:rPr>
      </w:pPr>
      <w:r w:rsidRPr="009A3117">
        <w:rPr>
          <w:lang w:val="en-IN"/>
        </w:rPr>
        <w:t>Staff Shortage: A lack of doctors, nurses, and administrative personnel leading to an overworked workforce.</w:t>
      </w:r>
    </w:p>
    <w:p w14:paraId="62918032" w14:textId="77777777" w:rsidR="009A3117" w:rsidRPr="009A3117" w:rsidRDefault="009A3117" w:rsidP="009A3117">
      <w:pPr>
        <w:pStyle w:val="ListParagraph"/>
        <w:rPr>
          <w:lang w:val="en-IN"/>
        </w:rPr>
      </w:pPr>
    </w:p>
    <w:p w14:paraId="7407BE05" w14:textId="77777777" w:rsidR="009A3117" w:rsidRPr="009A3117" w:rsidRDefault="009A3117" w:rsidP="009A3117">
      <w:pPr>
        <w:pStyle w:val="ListParagraph"/>
        <w:rPr>
          <w:lang w:val="en-IN"/>
        </w:rPr>
      </w:pPr>
      <w:r w:rsidRPr="009A3117">
        <w:rPr>
          <w:lang w:val="en-IN"/>
        </w:rPr>
        <w:t>Overcrowding: Too many patients seeking treatment, resulting in long waiting times and strained resources.</w:t>
      </w:r>
    </w:p>
    <w:p w14:paraId="0B5F9128" w14:textId="77777777" w:rsidR="009A3117" w:rsidRPr="009A3117" w:rsidRDefault="009A3117" w:rsidP="009A3117">
      <w:pPr>
        <w:pStyle w:val="ListParagraph"/>
        <w:rPr>
          <w:lang w:val="en-IN"/>
        </w:rPr>
      </w:pPr>
    </w:p>
    <w:p w14:paraId="1C813674" w14:textId="77777777" w:rsidR="009A3117" w:rsidRPr="009A3117" w:rsidRDefault="009A3117" w:rsidP="009A3117">
      <w:pPr>
        <w:pStyle w:val="ListParagraph"/>
        <w:rPr>
          <w:lang w:val="en-IN"/>
        </w:rPr>
      </w:pPr>
      <w:r w:rsidRPr="009A3117">
        <w:rPr>
          <w:lang w:val="en-IN"/>
        </w:rPr>
        <w:t>Poor Maintenance: Lack of hygiene, faulty equipment, and improper waste disposal.</w:t>
      </w:r>
    </w:p>
    <w:p w14:paraId="7EBD8C55" w14:textId="77777777" w:rsidR="009A3117" w:rsidRPr="009A3117" w:rsidRDefault="009A3117" w:rsidP="009A3117">
      <w:pPr>
        <w:pStyle w:val="ListParagraph"/>
        <w:rPr>
          <w:lang w:val="en-IN"/>
        </w:rPr>
      </w:pPr>
    </w:p>
    <w:p w14:paraId="1943D34E" w14:textId="77777777" w:rsidR="009A3117" w:rsidRPr="009A3117" w:rsidRDefault="009A3117" w:rsidP="009A3117">
      <w:pPr>
        <w:pStyle w:val="ListParagraph"/>
        <w:rPr>
          <w:lang w:val="en-IN"/>
        </w:rPr>
      </w:pPr>
      <w:r w:rsidRPr="009A3117">
        <w:rPr>
          <w:lang w:val="en-IN"/>
        </w:rPr>
        <w:lastRenderedPageBreak/>
        <w:t>Lack of Navigation: Patients struggling to find the right departments, leading to confusion and inefficiency.</w:t>
      </w:r>
    </w:p>
    <w:p w14:paraId="6A5C813A" w14:textId="77777777" w:rsidR="009A3117" w:rsidRPr="009A3117" w:rsidRDefault="009A3117" w:rsidP="009A3117">
      <w:pPr>
        <w:pStyle w:val="ListParagraph"/>
        <w:rPr>
          <w:lang w:val="en-IN"/>
        </w:rPr>
      </w:pPr>
    </w:p>
    <w:p w14:paraId="71855A1C" w14:textId="5A0E1C32" w:rsidR="009A3117" w:rsidRDefault="009A3117" w:rsidP="009A3117">
      <w:pPr>
        <w:pStyle w:val="ListParagraph"/>
        <w:rPr>
          <w:lang w:val="en-IN"/>
        </w:rPr>
      </w:pPr>
      <w:r w:rsidRPr="009A3117">
        <w:rPr>
          <w:lang w:val="en-IN"/>
        </w:rPr>
        <w:t>These pain points highlight the need for systemic improvements and better resource allocation.</w:t>
      </w:r>
    </w:p>
    <w:p w14:paraId="2AC7B999" w14:textId="77777777" w:rsidR="009A3117" w:rsidRDefault="009A3117" w:rsidP="009A3117">
      <w:pPr>
        <w:pStyle w:val="ListParagraph"/>
        <w:rPr>
          <w:lang w:val="en-IN"/>
        </w:rPr>
      </w:pPr>
    </w:p>
    <w:p w14:paraId="56849E7E" w14:textId="77777777" w:rsidR="009A3117" w:rsidRDefault="009A3117" w:rsidP="009A3117">
      <w:pPr>
        <w:pStyle w:val="ListParagraph"/>
        <w:rPr>
          <w:lang w:val="en-IN"/>
        </w:rPr>
      </w:pPr>
    </w:p>
    <w:p w14:paraId="67A2EE22" w14:textId="77777777" w:rsidR="009A3117" w:rsidRPr="009A3117" w:rsidRDefault="009A3117" w:rsidP="009A3117">
      <w:pPr>
        <w:pStyle w:val="ListParagraph"/>
        <w:rPr>
          <w:lang w:val="en-IN"/>
        </w:rPr>
      </w:pPr>
    </w:p>
    <w:p w14:paraId="0DC94234" w14:textId="77777777" w:rsidR="009A3117" w:rsidRDefault="009A3117" w:rsidP="009A3117">
      <w:pPr>
        <w:pStyle w:val="ListParagraph"/>
      </w:pPr>
    </w:p>
    <w:p w14:paraId="60570718" w14:textId="3A586D89" w:rsidR="009A3117" w:rsidRPr="009A3117" w:rsidRDefault="009A3117" w:rsidP="009A3117">
      <w:pPr>
        <w:pStyle w:val="ListParagraph"/>
        <w:numPr>
          <w:ilvl w:val="0"/>
          <w:numId w:val="19"/>
        </w:numPr>
        <w:rPr>
          <w:b/>
          <w:bCs/>
        </w:rPr>
      </w:pPr>
      <w:r w:rsidRPr="009A3117">
        <w:rPr>
          <w:b/>
          <w:bCs/>
        </w:rPr>
        <w:t>Gains:</w:t>
      </w:r>
    </w:p>
    <w:p w14:paraId="704E7391" w14:textId="77777777" w:rsidR="009A3117" w:rsidRPr="009A3117" w:rsidRDefault="009A3117" w:rsidP="009A3117">
      <w:pPr>
        <w:pStyle w:val="ListParagraph"/>
        <w:rPr>
          <w:lang w:val="en-IN"/>
        </w:rPr>
      </w:pPr>
      <w:r w:rsidRPr="009A3117">
        <w:rPr>
          <w:lang w:val="en-IN"/>
        </w:rPr>
        <w:t>Despite the challenges, implementing effective solutions could bring several benefits, including:</w:t>
      </w:r>
    </w:p>
    <w:p w14:paraId="7F32FC98" w14:textId="77777777" w:rsidR="009A3117" w:rsidRPr="009A3117" w:rsidRDefault="009A3117" w:rsidP="009A3117">
      <w:pPr>
        <w:pStyle w:val="ListParagraph"/>
        <w:rPr>
          <w:lang w:val="en-IN"/>
        </w:rPr>
      </w:pPr>
    </w:p>
    <w:p w14:paraId="39E83949" w14:textId="77777777" w:rsidR="009A3117" w:rsidRPr="009A3117" w:rsidRDefault="009A3117" w:rsidP="009A3117">
      <w:pPr>
        <w:pStyle w:val="ListParagraph"/>
        <w:rPr>
          <w:lang w:val="en-IN"/>
        </w:rPr>
      </w:pPr>
      <w:r w:rsidRPr="009A3117">
        <w:rPr>
          <w:lang w:val="en-IN"/>
        </w:rPr>
        <w:t>Better Resources: Increased funding, improved facilities, and upgraded medical equipment.</w:t>
      </w:r>
    </w:p>
    <w:p w14:paraId="6B35FD51" w14:textId="77777777" w:rsidR="009A3117" w:rsidRPr="009A3117" w:rsidRDefault="009A3117" w:rsidP="009A3117">
      <w:pPr>
        <w:pStyle w:val="ListParagraph"/>
        <w:rPr>
          <w:lang w:val="en-IN"/>
        </w:rPr>
      </w:pPr>
    </w:p>
    <w:p w14:paraId="6E3E4BB7" w14:textId="77777777" w:rsidR="009A3117" w:rsidRPr="009A3117" w:rsidRDefault="009A3117" w:rsidP="009A3117">
      <w:pPr>
        <w:pStyle w:val="ListParagraph"/>
        <w:rPr>
          <w:lang w:val="en-IN"/>
        </w:rPr>
      </w:pPr>
      <w:r w:rsidRPr="009A3117">
        <w:rPr>
          <w:lang w:val="en-IN"/>
        </w:rPr>
        <w:t>Higher Satisfaction Levels: More efficient hospital management leading to better patient and staff experiences.</w:t>
      </w:r>
    </w:p>
    <w:p w14:paraId="760739B5" w14:textId="77777777" w:rsidR="009A3117" w:rsidRPr="009A3117" w:rsidRDefault="009A3117" w:rsidP="009A3117">
      <w:pPr>
        <w:pStyle w:val="ListParagraph"/>
        <w:rPr>
          <w:lang w:val="en-IN"/>
        </w:rPr>
      </w:pPr>
    </w:p>
    <w:p w14:paraId="32C182E9" w14:textId="77777777" w:rsidR="009A3117" w:rsidRPr="009A3117" w:rsidRDefault="009A3117" w:rsidP="009A3117">
      <w:pPr>
        <w:pStyle w:val="ListParagraph"/>
        <w:rPr>
          <w:lang w:val="en-IN"/>
        </w:rPr>
      </w:pPr>
      <w:r w:rsidRPr="009A3117">
        <w:rPr>
          <w:lang w:val="en-IN"/>
        </w:rPr>
        <w:t>Public Trust: A well-managed system would boost public confidence in government hospitals.</w:t>
      </w:r>
    </w:p>
    <w:p w14:paraId="46B455A4" w14:textId="77777777" w:rsidR="009A3117" w:rsidRPr="009A3117" w:rsidRDefault="009A3117" w:rsidP="009A3117">
      <w:pPr>
        <w:pStyle w:val="ListParagraph"/>
        <w:rPr>
          <w:lang w:val="en-IN"/>
        </w:rPr>
      </w:pPr>
    </w:p>
    <w:p w14:paraId="655EBCF7" w14:textId="0A193E53" w:rsidR="009A3117" w:rsidRDefault="009A3117" w:rsidP="009A3117">
      <w:pPr>
        <w:pStyle w:val="ListParagraph"/>
        <w:rPr>
          <w:lang w:val="en-IN"/>
        </w:rPr>
      </w:pPr>
      <w:r w:rsidRPr="009A3117">
        <w:rPr>
          <w:lang w:val="en-IN"/>
        </w:rPr>
        <w:t>By addressing the problems identified, government hospitals can transform into efficient, patient-friendly institutions that deliver high-quality care.</w:t>
      </w:r>
    </w:p>
    <w:p w14:paraId="205B8FAD" w14:textId="77777777" w:rsidR="005509FB" w:rsidRDefault="005509FB" w:rsidP="009A3117">
      <w:pPr>
        <w:pStyle w:val="ListParagraph"/>
        <w:rPr>
          <w:lang w:val="en-IN"/>
        </w:rPr>
      </w:pPr>
    </w:p>
    <w:p w14:paraId="68FAFEEC" w14:textId="77777777" w:rsidR="005509FB" w:rsidRDefault="005509FB" w:rsidP="009A3117">
      <w:pPr>
        <w:pStyle w:val="ListParagraph"/>
        <w:rPr>
          <w:lang w:val="en-IN"/>
        </w:rPr>
      </w:pPr>
    </w:p>
    <w:p w14:paraId="617C35A8" w14:textId="77777777" w:rsidR="005509FB" w:rsidRDefault="005509FB" w:rsidP="009A3117">
      <w:pPr>
        <w:pStyle w:val="ListParagraph"/>
        <w:rPr>
          <w:lang w:val="en-IN"/>
        </w:rPr>
      </w:pPr>
    </w:p>
    <w:p w14:paraId="696BA892" w14:textId="77777777" w:rsidR="005509FB" w:rsidRDefault="005509FB" w:rsidP="009A3117">
      <w:pPr>
        <w:pStyle w:val="ListParagraph"/>
        <w:rPr>
          <w:lang w:val="en-IN"/>
        </w:rPr>
      </w:pPr>
    </w:p>
    <w:p w14:paraId="3C0A48F5" w14:textId="77777777" w:rsidR="005509FB" w:rsidRDefault="005509FB" w:rsidP="009A3117">
      <w:pPr>
        <w:pStyle w:val="ListParagraph"/>
        <w:rPr>
          <w:lang w:val="en-IN"/>
        </w:rPr>
      </w:pPr>
    </w:p>
    <w:p w14:paraId="47876DA5" w14:textId="77777777" w:rsidR="005509FB" w:rsidRDefault="005509FB" w:rsidP="009A3117">
      <w:pPr>
        <w:pStyle w:val="ListParagraph"/>
        <w:rPr>
          <w:lang w:val="en-IN"/>
        </w:rPr>
      </w:pPr>
    </w:p>
    <w:p w14:paraId="043FBD05" w14:textId="77777777" w:rsidR="005509FB" w:rsidRDefault="005509FB" w:rsidP="009A3117">
      <w:pPr>
        <w:pStyle w:val="ListParagraph"/>
        <w:rPr>
          <w:lang w:val="en-IN"/>
        </w:rPr>
      </w:pPr>
    </w:p>
    <w:p w14:paraId="5716EA1B" w14:textId="77777777" w:rsidR="005509FB" w:rsidRDefault="005509FB" w:rsidP="009A3117">
      <w:pPr>
        <w:pStyle w:val="ListParagraph"/>
        <w:rPr>
          <w:lang w:val="en-IN"/>
        </w:rPr>
      </w:pPr>
    </w:p>
    <w:p w14:paraId="54291B6C" w14:textId="77777777" w:rsidR="005509FB" w:rsidRDefault="005509FB" w:rsidP="009A3117">
      <w:pPr>
        <w:pStyle w:val="ListParagraph"/>
        <w:rPr>
          <w:lang w:val="en-IN"/>
        </w:rPr>
      </w:pPr>
    </w:p>
    <w:p w14:paraId="5A2C3446" w14:textId="77777777" w:rsidR="005509FB" w:rsidRDefault="005509FB" w:rsidP="009A3117">
      <w:pPr>
        <w:pStyle w:val="ListParagraph"/>
        <w:rPr>
          <w:lang w:val="en-IN"/>
        </w:rPr>
      </w:pPr>
    </w:p>
    <w:p w14:paraId="27A27490" w14:textId="77777777" w:rsidR="005509FB" w:rsidRDefault="005509FB" w:rsidP="009A3117">
      <w:pPr>
        <w:pStyle w:val="ListParagraph"/>
        <w:rPr>
          <w:lang w:val="en-IN"/>
        </w:rPr>
      </w:pPr>
    </w:p>
    <w:p w14:paraId="2BCC42D8" w14:textId="77777777" w:rsidR="005509FB" w:rsidRDefault="005509FB" w:rsidP="009A3117">
      <w:pPr>
        <w:pStyle w:val="ListParagraph"/>
        <w:rPr>
          <w:lang w:val="en-IN"/>
        </w:rPr>
      </w:pPr>
    </w:p>
    <w:p w14:paraId="1BC536D8" w14:textId="77777777" w:rsidR="005509FB" w:rsidRDefault="005509FB" w:rsidP="009A3117">
      <w:pPr>
        <w:pStyle w:val="ListParagraph"/>
        <w:rPr>
          <w:lang w:val="en-IN"/>
        </w:rPr>
      </w:pPr>
    </w:p>
    <w:p w14:paraId="5D6995F6" w14:textId="77777777" w:rsidR="005509FB" w:rsidRDefault="005509FB" w:rsidP="009A3117">
      <w:pPr>
        <w:pStyle w:val="ListParagraph"/>
        <w:rPr>
          <w:lang w:val="en-IN"/>
        </w:rPr>
      </w:pPr>
    </w:p>
    <w:p w14:paraId="56379844" w14:textId="77777777" w:rsidR="005509FB" w:rsidRDefault="005509FB" w:rsidP="009A3117">
      <w:pPr>
        <w:pStyle w:val="ListParagraph"/>
        <w:rPr>
          <w:lang w:val="en-IN"/>
        </w:rPr>
      </w:pPr>
    </w:p>
    <w:p w14:paraId="03FFD2FB" w14:textId="77777777" w:rsidR="005509FB" w:rsidRDefault="005509FB" w:rsidP="009A3117">
      <w:pPr>
        <w:pStyle w:val="ListParagraph"/>
        <w:rPr>
          <w:lang w:val="en-IN"/>
        </w:rPr>
      </w:pPr>
    </w:p>
    <w:p w14:paraId="24611500" w14:textId="77777777" w:rsidR="005509FB" w:rsidRDefault="005509FB" w:rsidP="009A3117">
      <w:pPr>
        <w:pStyle w:val="ListParagraph"/>
        <w:rPr>
          <w:lang w:val="en-IN"/>
        </w:rPr>
      </w:pPr>
    </w:p>
    <w:p w14:paraId="3A954C25" w14:textId="77777777" w:rsidR="005509FB" w:rsidRDefault="005509FB" w:rsidP="009A3117">
      <w:pPr>
        <w:pStyle w:val="ListParagraph"/>
        <w:rPr>
          <w:lang w:val="en-IN"/>
        </w:rPr>
      </w:pPr>
    </w:p>
    <w:p w14:paraId="190A6DF8" w14:textId="77777777" w:rsidR="005509FB" w:rsidRPr="009A3117" w:rsidRDefault="005509FB" w:rsidP="009A3117">
      <w:pPr>
        <w:pStyle w:val="ListParagraph"/>
        <w:rPr>
          <w:lang w:val="en-IN"/>
        </w:rPr>
      </w:pPr>
    </w:p>
    <w:p w14:paraId="377EA0B5" w14:textId="05B26D7E" w:rsidR="009A3117" w:rsidRPr="009A3117" w:rsidRDefault="009A3117" w:rsidP="009A3117">
      <w:pPr>
        <w:pStyle w:val="ListParagraph"/>
      </w:pPr>
    </w:p>
    <w:p w14:paraId="76C9160B" w14:textId="3C88C0F2" w:rsidR="009A3117" w:rsidRPr="009A3117" w:rsidRDefault="009A3117" w:rsidP="009A3117">
      <w:pPr>
        <w:pStyle w:val="ListParagraph"/>
      </w:pPr>
    </w:p>
    <w:p w14:paraId="0A3F3F63" w14:textId="0C4ADF38" w:rsidR="009A3117" w:rsidRDefault="009A3117" w:rsidP="009A3117">
      <w:pPr>
        <w:pStyle w:val="Heading2"/>
      </w:pPr>
      <w:bookmarkStart w:id="26" w:name="_Toc190768458"/>
      <w:r>
        <w:t>The Map</w:t>
      </w:r>
      <w:bookmarkEnd w:id="26"/>
    </w:p>
    <w:p w14:paraId="48409E31" w14:textId="3AF913F3" w:rsidR="004B672C" w:rsidRPr="004B672C" w:rsidRDefault="004B672C" w:rsidP="004B672C"/>
    <w:p w14:paraId="3BC14580" w14:textId="73D904C9" w:rsidR="007E7E50" w:rsidRDefault="007E7E50" w:rsidP="009A3117"/>
    <w:p w14:paraId="4B1321FF" w14:textId="06039D8D" w:rsidR="007E7E50" w:rsidRDefault="007E7E50" w:rsidP="009A3117"/>
    <w:p w14:paraId="3FBBD1FC" w14:textId="58276328" w:rsidR="007E7E50" w:rsidRDefault="007E7E50" w:rsidP="009A3117"/>
    <w:p w14:paraId="2290C9A4" w14:textId="5973790E" w:rsidR="007E7E50" w:rsidRDefault="007E7E50" w:rsidP="009A3117"/>
    <w:p w14:paraId="7F254788" w14:textId="22336FEF" w:rsidR="007E7E50" w:rsidRDefault="007E7E50" w:rsidP="009A3117"/>
    <w:p w14:paraId="3B3DC6BC" w14:textId="55EFA64F" w:rsidR="007E7E50" w:rsidRDefault="007E7E50" w:rsidP="009A3117"/>
    <w:p w14:paraId="64E57E6A" w14:textId="2F6212A7" w:rsidR="007E7E50" w:rsidRDefault="005509FB" w:rsidP="009A3117">
      <w:r w:rsidRPr="009A3117">
        <w:rPr>
          <w:noProof/>
        </w:rPr>
        <w:drawing>
          <wp:anchor distT="0" distB="0" distL="114300" distR="114300" simplePos="0" relativeHeight="251705344" behindDoc="1" locked="0" layoutInCell="1" allowOverlap="1" wp14:anchorId="3ADC7C7B" wp14:editId="06F9D6AE">
            <wp:simplePos x="0" y="0"/>
            <wp:positionH relativeFrom="column">
              <wp:posOffset>99030</wp:posOffset>
            </wp:positionH>
            <wp:positionV relativeFrom="paragraph">
              <wp:posOffset>275973</wp:posOffset>
            </wp:positionV>
            <wp:extent cx="5940425" cy="4022090"/>
            <wp:effectExtent l="0" t="0" r="3175" b="0"/>
            <wp:wrapTight wrapText="bothSides">
              <wp:wrapPolygon edited="0">
                <wp:start x="0" y="0"/>
                <wp:lineTo x="0" y="21484"/>
                <wp:lineTo x="21542" y="21484"/>
                <wp:lineTo x="21542" y="0"/>
                <wp:lineTo x="0" y="0"/>
              </wp:wrapPolygon>
            </wp:wrapTight>
            <wp:docPr id="1150067865" name="Picture 1" descr="A diagram of a sm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7865" name="Picture 1" descr="A diagram of a smi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0425" cy="4022090"/>
                    </a:xfrm>
                    <a:prstGeom prst="rect">
                      <a:avLst/>
                    </a:prstGeom>
                  </pic:spPr>
                </pic:pic>
              </a:graphicData>
            </a:graphic>
            <wp14:sizeRelH relativeFrom="page">
              <wp14:pctWidth>0</wp14:pctWidth>
            </wp14:sizeRelH>
            <wp14:sizeRelV relativeFrom="page">
              <wp14:pctHeight>0</wp14:pctHeight>
            </wp14:sizeRelV>
          </wp:anchor>
        </w:drawing>
      </w:r>
    </w:p>
    <w:p w14:paraId="13663315" w14:textId="2286F1B8" w:rsidR="005509FB" w:rsidRDefault="005509FB" w:rsidP="009A3117"/>
    <w:p w14:paraId="057AC2A8" w14:textId="61C76BFF" w:rsidR="005509FB" w:rsidRDefault="005509FB" w:rsidP="009A3117"/>
    <w:p w14:paraId="4562AC04" w14:textId="20ACC817" w:rsidR="005509FB" w:rsidRDefault="005509FB" w:rsidP="009A3117"/>
    <w:p w14:paraId="17424DBF" w14:textId="55462FC9" w:rsidR="005509FB" w:rsidRDefault="005509FB" w:rsidP="009A3117"/>
    <w:p w14:paraId="65D58662" w14:textId="38ACAA5B" w:rsidR="007E7E50" w:rsidRDefault="007E7E50" w:rsidP="009A3117"/>
    <w:p w14:paraId="1FB7BCD1" w14:textId="10FFA7F3" w:rsidR="007E7E50" w:rsidRDefault="007E7E50" w:rsidP="009A3117"/>
    <w:p w14:paraId="55B57944" w14:textId="51F1E1DA" w:rsidR="007E7E50" w:rsidRDefault="007E7E50" w:rsidP="009A3117"/>
    <w:p w14:paraId="6EC9BB41" w14:textId="06D3FE14" w:rsidR="007E7E50" w:rsidRDefault="007E7E50" w:rsidP="009A3117"/>
    <w:p w14:paraId="4218094C" w14:textId="0E715B2D" w:rsidR="007E7E50" w:rsidRDefault="007E7E50" w:rsidP="009A3117"/>
    <w:p w14:paraId="66C06479" w14:textId="582F895E" w:rsidR="007E7E50" w:rsidRDefault="007E7E50" w:rsidP="009A3117"/>
    <w:p w14:paraId="648AD482" w14:textId="450F0E05" w:rsidR="007E7E50" w:rsidRDefault="007E7E50" w:rsidP="009A3117"/>
    <w:p w14:paraId="60F31030" w14:textId="77777777" w:rsidR="007E7E50" w:rsidRDefault="007E7E50" w:rsidP="009A3117"/>
    <w:p w14:paraId="6DCE3745" w14:textId="7209C7DD" w:rsidR="007E7E50" w:rsidRDefault="007E7E50" w:rsidP="009A3117"/>
    <w:p w14:paraId="682DF0BE" w14:textId="77777777" w:rsidR="007E7E50" w:rsidRDefault="007E7E50" w:rsidP="009A3117"/>
    <w:p w14:paraId="64362C15" w14:textId="77777777" w:rsidR="007E7E50" w:rsidRDefault="007E7E50" w:rsidP="009A3117"/>
    <w:p w14:paraId="51CCD0C1" w14:textId="32B5BBF5" w:rsidR="007E7E50" w:rsidRDefault="00EC4D99" w:rsidP="009A3117">
      <w:r>
        <w:rPr>
          <w:noProof/>
          <w:sz w:val="26"/>
          <w:szCs w:val="26"/>
        </w:rPr>
        <w:lastRenderedPageBreak/>
        <w:drawing>
          <wp:anchor distT="0" distB="0" distL="114300" distR="114300" simplePos="0" relativeHeight="251703296" behindDoc="1" locked="0" layoutInCell="1" allowOverlap="1" wp14:anchorId="587A4772" wp14:editId="00F8738F">
            <wp:simplePos x="0" y="0"/>
            <wp:positionH relativeFrom="column">
              <wp:posOffset>290195</wp:posOffset>
            </wp:positionH>
            <wp:positionV relativeFrom="paragraph">
              <wp:posOffset>246380</wp:posOffset>
            </wp:positionV>
            <wp:extent cx="5399405" cy="5399405"/>
            <wp:effectExtent l="0" t="0" r="0" b="0"/>
            <wp:wrapTight wrapText="bothSides">
              <wp:wrapPolygon edited="0">
                <wp:start x="0" y="0"/>
                <wp:lineTo x="0" y="21491"/>
                <wp:lineTo x="21491" y="21491"/>
                <wp:lineTo x="21491" y="0"/>
                <wp:lineTo x="0" y="0"/>
              </wp:wrapPolygon>
            </wp:wrapTight>
            <wp:docPr id="1055164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789"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399405" cy="5399405"/>
                    </a:xfrm>
                    <a:prstGeom prst="rect">
                      <a:avLst/>
                    </a:prstGeom>
                  </pic:spPr>
                </pic:pic>
              </a:graphicData>
            </a:graphic>
            <wp14:sizeRelH relativeFrom="page">
              <wp14:pctWidth>0</wp14:pctWidth>
            </wp14:sizeRelH>
            <wp14:sizeRelV relativeFrom="page">
              <wp14:pctHeight>0</wp14:pctHeight>
            </wp14:sizeRelV>
          </wp:anchor>
        </w:drawing>
      </w:r>
    </w:p>
    <w:p w14:paraId="4E70C6FD" w14:textId="77777777" w:rsidR="007E7E50" w:rsidRDefault="007E7E50" w:rsidP="009A3117"/>
    <w:p w14:paraId="1AEF25C6" w14:textId="77777777" w:rsidR="007E7E50" w:rsidRDefault="007E7E50" w:rsidP="009A3117"/>
    <w:p w14:paraId="15BAF469" w14:textId="77777777" w:rsidR="007E7E50" w:rsidRDefault="007E7E50" w:rsidP="009A3117"/>
    <w:p w14:paraId="4E2B7495" w14:textId="77777777" w:rsidR="007E7E50" w:rsidRDefault="007E7E50" w:rsidP="009A3117"/>
    <w:p w14:paraId="2F0218EF" w14:textId="77777777" w:rsidR="007E7E50" w:rsidRDefault="007E7E50" w:rsidP="009A3117"/>
    <w:p w14:paraId="0E144BF9" w14:textId="77777777" w:rsidR="007E7E50" w:rsidRDefault="007E7E50" w:rsidP="009A3117"/>
    <w:p w14:paraId="7FA6F600" w14:textId="7ADB1CBE" w:rsidR="00FD6831" w:rsidRDefault="00FD6831" w:rsidP="00FD6831">
      <w:pPr>
        <w:pStyle w:val="Heading1"/>
      </w:pPr>
      <w:bookmarkStart w:id="27" w:name="_Toc190768459"/>
      <w:r w:rsidRPr="0006520B">
        <w:t>How might we?</w:t>
      </w:r>
      <w:bookmarkEnd w:id="27"/>
    </w:p>
    <w:p w14:paraId="0C19CC8E" w14:textId="6D69340F" w:rsidR="00B03B26" w:rsidRDefault="00B03B26" w:rsidP="00B03B26">
      <w:r>
        <w:t>Our “how might we” statements are as follows:</w:t>
      </w:r>
    </w:p>
    <w:p w14:paraId="601DAC55" w14:textId="77777777" w:rsidR="00B03B26" w:rsidRDefault="00B03B26" w:rsidP="00B03B26"/>
    <w:p w14:paraId="510E3F4D" w14:textId="77777777" w:rsidR="00B03B26" w:rsidRPr="00B03B26" w:rsidRDefault="00B03B26" w:rsidP="00B03B26">
      <w:pPr>
        <w:pStyle w:val="ListParagraph"/>
        <w:numPr>
          <w:ilvl w:val="0"/>
          <w:numId w:val="13"/>
        </w:numPr>
        <w:rPr>
          <w:lang w:val="en-IN"/>
        </w:rPr>
      </w:pPr>
      <w:r w:rsidRPr="00B03B26">
        <w:lastRenderedPageBreak/>
        <w:t>How might we design apt technology for the staff and patients of government hospitals, to make the administration and management processes more efficient?</w:t>
      </w:r>
    </w:p>
    <w:p w14:paraId="0FD428C4" w14:textId="77777777" w:rsidR="00B03B26" w:rsidRPr="00B03B26" w:rsidRDefault="00B03B26" w:rsidP="00B03B26">
      <w:pPr>
        <w:pStyle w:val="ListParagraph"/>
        <w:rPr>
          <w:lang w:val="en-IN"/>
        </w:rPr>
      </w:pPr>
    </w:p>
    <w:p w14:paraId="426E2697" w14:textId="72203BB2" w:rsidR="00B03B26" w:rsidRPr="00B03B26" w:rsidRDefault="00B03B26" w:rsidP="00B03B26">
      <w:pPr>
        <w:pStyle w:val="ListParagraph"/>
        <w:numPr>
          <w:ilvl w:val="0"/>
          <w:numId w:val="13"/>
        </w:numPr>
        <w:rPr>
          <w:lang w:val="en-IN"/>
        </w:rPr>
      </w:pPr>
      <w:r w:rsidRPr="00B03B26">
        <w:t>How might we educate and increase awareness for the staff in government hospitals, so that we can introduce proper channels of communications and ensure safety?</w:t>
      </w:r>
    </w:p>
    <w:p w14:paraId="0B2C6D6A" w14:textId="77777777" w:rsidR="00B03B26" w:rsidRPr="00B03B26" w:rsidRDefault="00B03B26" w:rsidP="00B03B26">
      <w:pPr>
        <w:pStyle w:val="ListParagraph"/>
        <w:rPr>
          <w:lang w:val="en-IN"/>
        </w:rPr>
      </w:pPr>
    </w:p>
    <w:p w14:paraId="5FA67946" w14:textId="77777777" w:rsidR="00B03B26" w:rsidRPr="00B03B26" w:rsidRDefault="00B03B26" w:rsidP="00B03B26">
      <w:pPr>
        <w:pStyle w:val="ListParagraph"/>
        <w:numPr>
          <w:ilvl w:val="0"/>
          <w:numId w:val="13"/>
        </w:numPr>
        <w:rPr>
          <w:lang w:val="en-IN"/>
        </w:rPr>
      </w:pPr>
      <w:r w:rsidRPr="00B03B26">
        <w:t>How might we increase funds for the staff of government hospitals, so that there is an improvement in the management and hygiene, and there is an apt distribution of resources?</w:t>
      </w:r>
    </w:p>
    <w:p w14:paraId="246AFACD" w14:textId="77777777" w:rsidR="00B03B26" w:rsidRPr="00B03B26" w:rsidRDefault="00B03B26" w:rsidP="00B03B26">
      <w:pPr>
        <w:rPr>
          <w:lang w:val="en-IN"/>
        </w:rPr>
      </w:pPr>
    </w:p>
    <w:p w14:paraId="212885FC" w14:textId="77777777" w:rsidR="00B03B26" w:rsidRPr="009A3117" w:rsidRDefault="00B03B26" w:rsidP="00B03B26">
      <w:pPr>
        <w:pStyle w:val="ListParagraph"/>
        <w:numPr>
          <w:ilvl w:val="0"/>
          <w:numId w:val="13"/>
        </w:numPr>
        <w:rPr>
          <w:lang w:val="en-IN"/>
        </w:rPr>
      </w:pPr>
      <w:r w:rsidRPr="00B03B26">
        <w:t>How might we create an efficient waste management system for the patients and staff of government hospitals so that healthcare processes are more hygienic and eventually a broader range of treatment is developed?</w:t>
      </w:r>
    </w:p>
    <w:p w14:paraId="50E859EF" w14:textId="77777777" w:rsidR="009A3117" w:rsidRPr="009A3117" w:rsidRDefault="009A3117" w:rsidP="009A3117">
      <w:pPr>
        <w:pStyle w:val="ListParagraph"/>
        <w:rPr>
          <w:lang w:val="en-IN"/>
        </w:rPr>
      </w:pPr>
    </w:p>
    <w:p w14:paraId="55D469B6" w14:textId="77777777" w:rsidR="00B03B26" w:rsidRDefault="00B03B26" w:rsidP="009A3117">
      <w:pPr>
        <w:pStyle w:val="ListParagraph"/>
        <w:rPr>
          <w:lang w:val="en-IN"/>
        </w:rPr>
      </w:pPr>
    </w:p>
    <w:p w14:paraId="4AC1DED8" w14:textId="77777777" w:rsidR="00B03B26" w:rsidRDefault="00B03B26" w:rsidP="009A3117">
      <w:pPr>
        <w:pStyle w:val="ListParagraph"/>
        <w:rPr>
          <w:lang w:val="en-IN"/>
        </w:rPr>
      </w:pPr>
    </w:p>
    <w:p w14:paraId="283ADF95" w14:textId="77777777" w:rsidR="00B03B26" w:rsidRDefault="00B03B26" w:rsidP="009A3117">
      <w:pPr>
        <w:pStyle w:val="ListParagraph"/>
        <w:rPr>
          <w:lang w:val="en-IN"/>
        </w:rPr>
      </w:pPr>
    </w:p>
    <w:p w14:paraId="1D5B2D94" w14:textId="77777777" w:rsidR="00B03B26" w:rsidRDefault="00B03B26" w:rsidP="009A3117">
      <w:pPr>
        <w:pStyle w:val="ListParagraph"/>
        <w:rPr>
          <w:lang w:val="en-IN"/>
        </w:rPr>
      </w:pPr>
    </w:p>
    <w:p w14:paraId="16CB8D9C" w14:textId="77777777" w:rsidR="00B03B26" w:rsidRDefault="00B03B26" w:rsidP="009A3117">
      <w:pPr>
        <w:pStyle w:val="ListParagraph"/>
        <w:rPr>
          <w:lang w:val="en-IN"/>
        </w:rPr>
      </w:pPr>
    </w:p>
    <w:p w14:paraId="3197C1E9" w14:textId="77777777" w:rsidR="00B03B26" w:rsidRDefault="00B03B26" w:rsidP="009A3117">
      <w:pPr>
        <w:pStyle w:val="ListParagraph"/>
        <w:rPr>
          <w:lang w:val="en-IN"/>
        </w:rPr>
      </w:pPr>
    </w:p>
    <w:p w14:paraId="085544D4" w14:textId="77777777" w:rsidR="00B03B26" w:rsidRDefault="00B03B26" w:rsidP="009A3117">
      <w:pPr>
        <w:pStyle w:val="ListParagraph"/>
        <w:rPr>
          <w:lang w:val="en-IN"/>
        </w:rPr>
      </w:pPr>
    </w:p>
    <w:p w14:paraId="510C4F1D" w14:textId="77777777" w:rsidR="00B03B26" w:rsidRDefault="00B03B26" w:rsidP="009A3117">
      <w:pPr>
        <w:pStyle w:val="ListParagraph"/>
        <w:rPr>
          <w:lang w:val="en-IN"/>
        </w:rPr>
      </w:pPr>
    </w:p>
    <w:p w14:paraId="2886DCC1" w14:textId="77777777" w:rsidR="00B03B26" w:rsidRPr="00B03B26" w:rsidRDefault="00B03B26" w:rsidP="009A3117">
      <w:pPr>
        <w:pStyle w:val="ListParagraph"/>
        <w:rPr>
          <w:lang w:val="en-IN"/>
        </w:rPr>
      </w:pPr>
    </w:p>
    <w:p w14:paraId="477E92D5" w14:textId="2A1E5169" w:rsidR="00B03B26" w:rsidRPr="00B03B26" w:rsidRDefault="00B03B26" w:rsidP="00B03B26">
      <w:pPr>
        <w:pStyle w:val="ListParagraph"/>
      </w:pPr>
    </w:p>
    <w:p w14:paraId="3EDCF34D" w14:textId="1EAC7DD8" w:rsidR="00FD6831" w:rsidRDefault="00FD6831" w:rsidP="00FD6831">
      <w:pPr>
        <w:pStyle w:val="Heading1"/>
      </w:pPr>
      <w:bookmarkStart w:id="28" w:name="_Toc190768460"/>
      <w:r w:rsidRPr="0006520B">
        <w:t>Ideation</w:t>
      </w:r>
      <w:bookmarkEnd w:id="28"/>
    </w:p>
    <w:p w14:paraId="71CACFF9" w14:textId="089D9F2F" w:rsidR="00B03B26" w:rsidRDefault="00B03B26" w:rsidP="00B03B26">
      <w:pPr>
        <w:pStyle w:val="Heading2"/>
      </w:pPr>
      <w:bookmarkStart w:id="29" w:name="_Toc190768461"/>
      <w:r>
        <w:t>Our ideas</w:t>
      </w:r>
      <w:bookmarkEnd w:id="29"/>
    </w:p>
    <w:p w14:paraId="3286B137" w14:textId="4EE3272A" w:rsidR="00B03B26" w:rsidRDefault="00B03B26" w:rsidP="00B03B26"/>
    <w:p w14:paraId="519DB645" w14:textId="75CF4995" w:rsidR="00FD19C1" w:rsidRDefault="00FD19C1" w:rsidP="00B03B26"/>
    <w:p w14:paraId="30921B9A" w14:textId="05A78AAB" w:rsidR="00FD19C1" w:rsidRDefault="00FD19C1" w:rsidP="00B03B26"/>
    <w:p w14:paraId="71F81D98" w14:textId="21F09076" w:rsidR="00FD19C1" w:rsidRDefault="009A3117" w:rsidP="00B03B26">
      <w:r w:rsidRPr="00B03B26">
        <w:rPr>
          <w:noProof/>
        </w:rPr>
        <w:lastRenderedPageBreak/>
        <w:drawing>
          <wp:anchor distT="0" distB="0" distL="114300" distR="114300" simplePos="0" relativeHeight="251668480" behindDoc="1" locked="0" layoutInCell="1" allowOverlap="1" wp14:anchorId="5A3689A2" wp14:editId="4167C467">
            <wp:simplePos x="0" y="0"/>
            <wp:positionH relativeFrom="column">
              <wp:posOffset>48895</wp:posOffset>
            </wp:positionH>
            <wp:positionV relativeFrom="paragraph">
              <wp:posOffset>406400</wp:posOffset>
            </wp:positionV>
            <wp:extent cx="5940425" cy="3322320"/>
            <wp:effectExtent l="0" t="0" r="3175" b="0"/>
            <wp:wrapTight wrapText="bothSides">
              <wp:wrapPolygon edited="0">
                <wp:start x="0" y="0"/>
                <wp:lineTo x="0" y="21427"/>
                <wp:lineTo x="21542" y="21427"/>
                <wp:lineTo x="21542" y="0"/>
                <wp:lineTo x="0" y="0"/>
              </wp:wrapPolygon>
            </wp:wrapTight>
            <wp:docPr id="159748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3066"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3322320"/>
                    </a:xfrm>
                    <a:prstGeom prst="rect">
                      <a:avLst/>
                    </a:prstGeom>
                  </pic:spPr>
                </pic:pic>
              </a:graphicData>
            </a:graphic>
            <wp14:sizeRelH relativeFrom="page">
              <wp14:pctWidth>0</wp14:pctWidth>
            </wp14:sizeRelH>
            <wp14:sizeRelV relativeFrom="page">
              <wp14:pctHeight>0</wp14:pctHeight>
            </wp14:sizeRelV>
          </wp:anchor>
        </w:drawing>
      </w:r>
    </w:p>
    <w:p w14:paraId="1162A20E" w14:textId="361F90EC" w:rsidR="00FD19C1" w:rsidRDefault="00FD19C1" w:rsidP="00B03B26"/>
    <w:p w14:paraId="79D83CD5" w14:textId="77777777" w:rsidR="00FD19C1" w:rsidRDefault="00FD19C1" w:rsidP="00B03B26"/>
    <w:p w14:paraId="370810B5" w14:textId="49943B17" w:rsidR="00FD19C1" w:rsidRDefault="00FD19C1" w:rsidP="00B03B26"/>
    <w:p w14:paraId="01EE9072" w14:textId="6AE2EA92" w:rsidR="00FD19C1" w:rsidRDefault="00FD19C1" w:rsidP="00B03B26"/>
    <w:p w14:paraId="744180A8" w14:textId="54655899" w:rsidR="00FD19C1" w:rsidRDefault="00FD19C1" w:rsidP="00B03B26">
      <w:r w:rsidRPr="00B03B26">
        <w:rPr>
          <w:noProof/>
        </w:rPr>
        <w:drawing>
          <wp:anchor distT="0" distB="0" distL="114300" distR="114300" simplePos="0" relativeHeight="251672576" behindDoc="1" locked="0" layoutInCell="1" allowOverlap="1" wp14:anchorId="6CCE052D" wp14:editId="2BE9535F">
            <wp:simplePos x="0" y="0"/>
            <wp:positionH relativeFrom="column">
              <wp:posOffset>1905</wp:posOffset>
            </wp:positionH>
            <wp:positionV relativeFrom="paragraph">
              <wp:posOffset>283845</wp:posOffset>
            </wp:positionV>
            <wp:extent cx="5874385" cy="3322320"/>
            <wp:effectExtent l="0" t="0" r="0" b="0"/>
            <wp:wrapTight wrapText="bothSides">
              <wp:wrapPolygon edited="0">
                <wp:start x="0" y="0"/>
                <wp:lineTo x="0" y="21427"/>
                <wp:lineTo x="21504" y="21427"/>
                <wp:lineTo x="21504" y="0"/>
                <wp:lineTo x="0" y="0"/>
              </wp:wrapPolygon>
            </wp:wrapTight>
            <wp:docPr id="37187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70095"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874385" cy="3322320"/>
                    </a:xfrm>
                    <a:prstGeom prst="rect">
                      <a:avLst/>
                    </a:prstGeom>
                  </pic:spPr>
                </pic:pic>
              </a:graphicData>
            </a:graphic>
            <wp14:sizeRelH relativeFrom="page">
              <wp14:pctWidth>0</wp14:pctWidth>
            </wp14:sizeRelH>
            <wp14:sizeRelV relativeFrom="page">
              <wp14:pctHeight>0</wp14:pctHeight>
            </wp14:sizeRelV>
          </wp:anchor>
        </w:drawing>
      </w:r>
    </w:p>
    <w:p w14:paraId="43C0DD71" w14:textId="700B99CE" w:rsidR="00FD19C1" w:rsidRDefault="00FD19C1" w:rsidP="00B03B26"/>
    <w:p w14:paraId="573EE0E8" w14:textId="4539F28F" w:rsidR="00FD19C1" w:rsidRDefault="00FD19C1" w:rsidP="00B03B26"/>
    <w:p w14:paraId="1B0B005B" w14:textId="65AAABA6" w:rsidR="00FD19C1" w:rsidRDefault="009A3117" w:rsidP="00B03B26">
      <w:r w:rsidRPr="00B03B26">
        <w:rPr>
          <w:noProof/>
        </w:rPr>
        <w:drawing>
          <wp:anchor distT="0" distB="0" distL="114300" distR="114300" simplePos="0" relativeHeight="251674624" behindDoc="1" locked="0" layoutInCell="1" allowOverlap="1" wp14:anchorId="697D9219" wp14:editId="49A0028D">
            <wp:simplePos x="0" y="0"/>
            <wp:positionH relativeFrom="column">
              <wp:posOffset>1905</wp:posOffset>
            </wp:positionH>
            <wp:positionV relativeFrom="paragraph">
              <wp:posOffset>328295</wp:posOffset>
            </wp:positionV>
            <wp:extent cx="5940425" cy="3322320"/>
            <wp:effectExtent l="0" t="0" r="3175" b="0"/>
            <wp:wrapTight wrapText="bothSides">
              <wp:wrapPolygon edited="0">
                <wp:start x="0" y="0"/>
                <wp:lineTo x="0" y="21427"/>
                <wp:lineTo x="21542" y="21427"/>
                <wp:lineTo x="21542" y="0"/>
                <wp:lineTo x="0" y="0"/>
              </wp:wrapPolygon>
            </wp:wrapTight>
            <wp:docPr id="1265559721"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59721" name="Picture 1" descr="A close-up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0425" cy="3322320"/>
                    </a:xfrm>
                    <a:prstGeom prst="rect">
                      <a:avLst/>
                    </a:prstGeom>
                  </pic:spPr>
                </pic:pic>
              </a:graphicData>
            </a:graphic>
            <wp14:sizeRelH relativeFrom="page">
              <wp14:pctWidth>0</wp14:pctWidth>
            </wp14:sizeRelH>
            <wp14:sizeRelV relativeFrom="page">
              <wp14:pctHeight>0</wp14:pctHeight>
            </wp14:sizeRelV>
          </wp:anchor>
        </w:drawing>
      </w:r>
    </w:p>
    <w:p w14:paraId="3886A705" w14:textId="6E4FB7E0" w:rsidR="00FD19C1" w:rsidRDefault="00FD19C1" w:rsidP="00B03B26"/>
    <w:p w14:paraId="540DBE07" w14:textId="63CCE230" w:rsidR="00FD19C1" w:rsidRDefault="00FD19C1" w:rsidP="00B03B26"/>
    <w:p w14:paraId="6536DEF4" w14:textId="16150D95" w:rsidR="00FD19C1" w:rsidRDefault="00FD19C1" w:rsidP="00B03B26"/>
    <w:p w14:paraId="6FFF56E0" w14:textId="54DACBC1" w:rsidR="00FD19C1" w:rsidRDefault="00FD19C1" w:rsidP="00B03B26"/>
    <w:p w14:paraId="7F8C5E18" w14:textId="0E2A31DD" w:rsidR="00FD19C1" w:rsidRDefault="00FD19C1" w:rsidP="00B03B26">
      <w:r w:rsidRPr="00B03B26">
        <w:rPr>
          <w:noProof/>
        </w:rPr>
        <w:lastRenderedPageBreak/>
        <w:drawing>
          <wp:anchor distT="0" distB="0" distL="114300" distR="114300" simplePos="0" relativeHeight="251670528" behindDoc="1" locked="0" layoutInCell="1" allowOverlap="1" wp14:anchorId="71F0C08F" wp14:editId="1A8EAFD2">
            <wp:simplePos x="0" y="0"/>
            <wp:positionH relativeFrom="column">
              <wp:posOffset>72390</wp:posOffset>
            </wp:positionH>
            <wp:positionV relativeFrom="paragraph">
              <wp:posOffset>210820</wp:posOffset>
            </wp:positionV>
            <wp:extent cx="5864860" cy="3322320"/>
            <wp:effectExtent l="0" t="0" r="2540" b="0"/>
            <wp:wrapTight wrapText="bothSides">
              <wp:wrapPolygon edited="0">
                <wp:start x="0" y="0"/>
                <wp:lineTo x="0" y="21427"/>
                <wp:lineTo x="21539" y="21427"/>
                <wp:lineTo x="21539" y="0"/>
                <wp:lineTo x="0" y="0"/>
              </wp:wrapPolygon>
            </wp:wrapTight>
            <wp:docPr id="127676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65538"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864860" cy="3322320"/>
                    </a:xfrm>
                    <a:prstGeom prst="rect">
                      <a:avLst/>
                    </a:prstGeom>
                  </pic:spPr>
                </pic:pic>
              </a:graphicData>
            </a:graphic>
            <wp14:sizeRelH relativeFrom="page">
              <wp14:pctWidth>0</wp14:pctWidth>
            </wp14:sizeRelH>
            <wp14:sizeRelV relativeFrom="page">
              <wp14:pctHeight>0</wp14:pctHeight>
            </wp14:sizeRelV>
          </wp:anchor>
        </w:drawing>
      </w:r>
    </w:p>
    <w:p w14:paraId="4EE1DB60" w14:textId="2B5784F9" w:rsidR="00FD19C1" w:rsidRDefault="00FD19C1" w:rsidP="00B03B26"/>
    <w:p w14:paraId="6B597608" w14:textId="471F130A" w:rsidR="00B03B26" w:rsidRPr="00B03B26" w:rsidRDefault="00B03B26" w:rsidP="00B03B26"/>
    <w:p w14:paraId="4FC4AFBD" w14:textId="6B316029" w:rsidR="00B03B26" w:rsidRDefault="00B03B26" w:rsidP="00B03B26">
      <w:pPr>
        <w:pStyle w:val="Heading2"/>
      </w:pPr>
      <w:bookmarkStart w:id="30" w:name="_Toc190768462"/>
      <w:r>
        <w:t>DVF Analysis of our solutions</w:t>
      </w:r>
      <w:bookmarkEnd w:id="30"/>
    </w:p>
    <w:p w14:paraId="7E48515D" w14:textId="77777777" w:rsidR="00FD19C1" w:rsidRPr="00FD19C1" w:rsidRDefault="00FD19C1" w:rsidP="00FD19C1">
      <w:pPr>
        <w:pStyle w:val="ListParagraph"/>
        <w:numPr>
          <w:ilvl w:val="0"/>
          <w:numId w:val="17"/>
        </w:numPr>
        <w:rPr>
          <w:b/>
          <w:bCs/>
        </w:rPr>
      </w:pPr>
      <w:r w:rsidRPr="00FD19C1">
        <w:rPr>
          <w:b/>
          <w:bCs/>
        </w:rPr>
        <w:t xml:space="preserve">Using nanomaterials for hospital clothes: </w:t>
      </w:r>
    </w:p>
    <w:p w14:paraId="49866CBC" w14:textId="6E65D0F4" w:rsidR="00FD19C1" w:rsidRDefault="00FD19C1" w:rsidP="00FD19C1">
      <w:pPr>
        <w:pStyle w:val="ListParagraph"/>
      </w:pPr>
      <w:r>
        <w:t>Our idea of using nanomaterials for government hospital cloth is strong in terms of desirability, viability, and feasibility:</w:t>
      </w:r>
    </w:p>
    <w:p w14:paraId="1A3E403F" w14:textId="77777777" w:rsidR="00FD19C1" w:rsidRDefault="00FD19C1" w:rsidP="00FD19C1">
      <w:pPr>
        <w:pStyle w:val="ListParagraph"/>
      </w:pPr>
    </w:p>
    <w:p w14:paraId="11033F47" w14:textId="72FDD44D" w:rsidR="00FD19C1" w:rsidRDefault="00FD19C1" w:rsidP="00FD19C1">
      <w:pPr>
        <w:pStyle w:val="ListParagraph"/>
      </w:pPr>
      <w:r>
        <w:t>Desirability: Hospitals require hygienic and easy-to-maintain clothing for staff, patients, and bedding. Dirt-resistant and self-cleaning fabrics would reduce contamination risks, enhance hygiene, and improve the hospital experience.</w:t>
      </w:r>
    </w:p>
    <w:p w14:paraId="2A1B4B4B" w14:textId="44EC7708" w:rsidR="00FD19C1" w:rsidRDefault="00FD19C1" w:rsidP="00FD19C1">
      <w:pPr>
        <w:pStyle w:val="ListParagraph"/>
      </w:pPr>
    </w:p>
    <w:p w14:paraId="45A4C9E9" w14:textId="77777777" w:rsidR="00FD19C1" w:rsidRDefault="00FD19C1" w:rsidP="00FD19C1">
      <w:pPr>
        <w:pStyle w:val="ListParagraph"/>
      </w:pPr>
      <w:r>
        <w:t>Viability: The healthcare sector is willing to invest in solutions that reduce maintenance costs and improve hygiene. If your nanomaterial reduces laundry expenses and extends fabric lifespan, it can be financially sustainable.</w:t>
      </w:r>
    </w:p>
    <w:p w14:paraId="5E478383" w14:textId="77777777" w:rsidR="00FD19C1" w:rsidRDefault="00FD19C1" w:rsidP="00FD19C1">
      <w:pPr>
        <w:pStyle w:val="ListParagraph"/>
      </w:pPr>
    </w:p>
    <w:p w14:paraId="24433758" w14:textId="5DE2BBB2" w:rsidR="00B03B26" w:rsidRDefault="00FD19C1" w:rsidP="00FD19C1">
      <w:pPr>
        <w:pStyle w:val="ListParagraph"/>
      </w:pPr>
      <w:r>
        <w:t xml:space="preserve">Feasibility: Advances in nanotechnology have already enabled dirt-resistant and self-cleaning fabrics using coatings like silica, </w:t>
      </w:r>
      <w:r>
        <w:lastRenderedPageBreak/>
        <w:t>titanium dioxide, or graphene-based materials. With the right research and manufacturing, implementing this at scale is achievable.</w:t>
      </w:r>
    </w:p>
    <w:p w14:paraId="6D2CA61A" w14:textId="77777777" w:rsidR="00FD19C1" w:rsidRDefault="00FD19C1" w:rsidP="00FD19C1">
      <w:pPr>
        <w:pStyle w:val="ListParagraph"/>
      </w:pPr>
    </w:p>
    <w:p w14:paraId="7A33E103" w14:textId="682FDE58" w:rsidR="00FD19C1" w:rsidRPr="00FD19C1" w:rsidRDefault="00FD19C1" w:rsidP="00FD19C1">
      <w:pPr>
        <w:pStyle w:val="ListParagraph"/>
        <w:numPr>
          <w:ilvl w:val="0"/>
          <w:numId w:val="17"/>
        </w:numPr>
        <w:rPr>
          <w:b/>
          <w:bCs/>
        </w:rPr>
      </w:pPr>
      <w:r w:rsidRPr="00FD19C1">
        <w:rPr>
          <w:b/>
          <w:bCs/>
        </w:rPr>
        <w:t>Creating a robot:</w:t>
      </w:r>
    </w:p>
    <w:p w14:paraId="79FD5643" w14:textId="3105D804" w:rsidR="00FD19C1" w:rsidRPr="00FD19C1" w:rsidRDefault="00FD19C1" w:rsidP="00FD19C1">
      <w:pPr>
        <w:pStyle w:val="ListParagraph"/>
      </w:pPr>
      <w:r>
        <w:t>O</w:t>
      </w:r>
      <w:r w:rsidRPr="00FD19C1">
        <w:t>ur idea of a robot for collecting hospital waste door-to-door is strong in terms of desirability, viability, and feasibility:</w:t>
      </w:r>
    </w:p>
    <w:p w14:paraId="06E34BC5" w14:textId="77777777" w:rsidR="00FD19C1" w:rsidRPr="00FD19C1" w:rsidRDefault="00FD19C1" w:rsidP="00FD19C1">
      <w:pPr>
        <w:pStyle w:val="ListParagraph"/>
      </w:pPr>
    </w:p>
    <w:p w14:paraId="58DE68C1" w14:textId="4CA5731D" w:rsidR="00FD19C1" w:rsidRPr="00FD19C1" w:rsidRDefault="00FD19C1" w:rsidP="00FD19C1">
      <w:pPr>
        <w:pStyle w:val="ListParagraph"/>
      </w:pPr>
      <w:r w:rsidRPr="00FD19C1">
        <w:t>Desirability: Government hospitals generate large amounts of biomedical and general waste. A robotic system would reduce human exposure to infectious waste, improve hygiene, and streamline waste management.</w:t>
      </w:r>
    </w:p>
    <w:p w14:paraId="6765AA0C" w14:textId="77777777" w:rsidR="00FD19C1" w:rsidRPr="00FD19C1" w:rsidRDefault="00FD19C1" w:rsidP="00FD19C1">
      <w:pPr>
        <w:pStyle w:val="ListParagraph"/>
      </w:pPr>
    </w:p>
    <w:p w14:paraId="42398AD1" w14:textId="77777777" w:rsidR="00FD19C1" w:rsidRPr="00FD19C1" w:rsidRDefault="00FD19C1" w:rsidP="00FD19C1">
      <w:pPr>
        <w:pStyle w:val="ListParagraph"/>
      </w:pPr>
    </w:p>
    <w:p w14:paraId="348F4274" w14:textId="0B2B20D0" w:rsidR="00FD19C1" w:rsidRPr="00FD19C1" w:rsidRDefault="00FD19C1" w:rsidP="00FD19C1">
      <w:pPr>
        <w:pStyle w:val="ListParagraph"/>
      </w:pPr>
      <w:r w:rsidRPr="00FD19C1">
        <w:t>Viability: Hospitals already invest in waste management, but manual collection poses health risks and inefficiencies. A robot could lower labour costs, reduce infection risks, and ensure timely waste disposal, making it a valuable investment.</w:t>
      </w:r>
    </w:p>
    <w:p w14:paraId="76F51D66" w14:textId="77777777" w:rsidR="00FD19C1" w:rsidRPr="00FD19C1" w:rsidRDefault="00FD19C1" w:rsidP="00FD19C1">
      <w:pPr>
        <w:pStyle w:val="ListParagraph"/>
      </w:pPr>
    </w:p>
    <w:p w14:paraId="3475DA46" w14:textId="77777777" w:rsidR="00FD19C1" w:rsidRPr="00FD19C1" w:rsidRDefault="00FD19C1" w:rsidP="00FD19C1">
      <w:pPr>
        <w:pStyle w:val="ListParagraph"/>
      </w:pPr>
    </w:p>
    <w:p w14:paraId="47F33405" w14:textId="40A17950" w:rsidR="00FD19C1" w:rsidRDefault="00FD19C1" w:rsidP="00FD19C1">
      <w:pPr>
        <w:pStyle w:val="ListParagraph"/>
      </w:pPr>
      <w:r w:rsidRPr="00FD19C1">
        <w:t>Feasibility: Autonomous robots with AI and navigation systems already exist in industries like logistics and cleaning. Implementing similar technology for waste collection in hospitals is technically achievable with proper design and funding.</w:t>
      </w:r>
    </w:p>
    <w:p w14:paraId="5D61423F" w14:textId="77777777" w:rsidR="00FD19C1" w:rsidRDefault="00FD19C1" w:rsidP="00FD19C1">
      <w:pPr>
        <w:pStyle w:val="ListParagraph"/>
      </w:pPr>
    </w:p>
    <w:p w14:paraId="1C07351C" w14:textId="7BCEDE13" w:rsidR="00FD19C1" w:rsidRPr="00FD19C1" w:rsidRDefault="00FD19C1" w:rsidP="00FD19C1">
      <w:pPr>
        <w:pStyle w:val="ListParagraph"/>
        <w:numPr>
          <w:ilvl w:val="0"/>
          <w:numId w:val="17"/>
        </w:numPr>
        <w:rPr>
          <w:b/>
          <w:bCs/>
        </w:rPr>
      </w:pPr>
      <w:r w:rsidRPr="00FD19C1">
        <w:rPr>
          <w:b/>
          <w:bCs/>
        </w:rPr>
        <w:t>Creating an app:</w:t>
      </w:r>
    </w:p>
    <w:p w14:paraId="4B6124DA" w14:textId="0905FCFE" w:rsidR="00FD19C1" w:rsidRPr="00FD19C1" w:rsidRDefault="00FD19C1" w:rsidP="00FD19C1">
      <w:pPr>
        <w:pStyle w:val="ListParagraph"/>
      </w:pPr>
      <w:r>
        <w:t>O</w:t>
      </w:r>
      <w:r w:rsidRPr="00FD19C1">
        <w:t>ur idea of an app for government hospitals  strong in terms of desirability, viability, and feasibility:</w:t>
      </w:r>
    </w:p>
    <w:p w14:paraId="68CF9D9A" w14:textId="77777777" w:rsidR="00FD19C1" w:rsidRPr="00FD19C1" w:rsidRDefault="00FD19C1" w:rsidP="00FD19C1">
      <w:pPr>
        <w:pStyle w:val="ListParagraph"/>
      </w:pPr>
    </w:p>
    <w:p w14:paraId="7FDE180D" w14:textId="2169A3B2" w:rsidR="00FD19C1" w:rsidRPr="00FD19C1" w:rsidRDefault="00FD19C1" w:rsidP="00FD19C1">
      <w:pPr>
        <w:pStyle w:val="ListParagraph"/>
      </w:pPr>
      <w:r w:rsidRPr="00FD19C1">
        <w:t>Desirability: Government hospitals often face issues with record-keeping, long queues, and mismanagement of patient data. A digital system would improve efficiency, reduce paperwork, and enhance patient care.</w:t>
      </w:r>
    </w:p>
    <w:p w14:paraId="064D9546" w14:textId="77777777" w:rsidR="00FD19C1" w:rsidRPr="00FD19C1" w:rsidRDefault="00FD19C1" w:rsidP="00FD19C1">
      <w:pPr>
        <w:pStyle w:val="ListParagraph"/>
      </w:pPr>
    </w:p>
    <w:p w14:paraId="69645D4B" w14:textId="77777777" w:rsidR="00FD19C1" w:rsidRPr="00FD19C1" w:rsidRDefault="00FD19C1" w:rsidP="00FD19C1">
      <w:pPr>
        <w:pStyle w:val="ListParagraph"/>
      </w:pPr>
    </w:p>
    <w:p w14:paraId="4A5BEF4C" w14:textId="1DA8A480" w:rsidR="00FD19C1" w:rsidRPr="00FD19C1" w:rsidRDefault="00FD19C1" w:rsidP="00FD19C1">
      <w:pPr>
        <w:pStyle w:val="ListParagraph"/>
      </w:pPr>
      <w:r w:rsidRPr="00FD19C1">
        <w:t xml:space="preserve">Viability: The government is pushing for digital healthcare initiatives. If our app integrates with existing systems and offers </w:t>
      </w:r>
      <w:r w:rsidRPr="00FD19C1">
        <w:lastRenderedPageBreak/>
        <w:t>secure, efficient record-keeping, it can be widely adopted and funded.</w:t>
      </w:r>
    </w:p>
    <w:p w14:paraId="43F80369" w14:textId="77777777" w:rsidR="00FD19C1" w:rsidRPr="00FD19C1" w:rsidRDefault="00FD19C1" w:rsidP="00FD19C1">
      <w:pPr>
        <w:pStyle w:val="ListParagraph"/>
      </w:pPr>
    </w:p>
    <w:p w14:paraId="1CA7B3F4" w14:textId="77777777" w:rsidR="00FD19C1" w:rsidRPr="00FD19C1" w:rsidRDefault="00FD19C1" w:rsidP="00FD19C1">
      <w:pPr>
        <w:pStyle w:val="ListParagraph"/>
      </w:pPr>
    </w:p>
    <w:p w14:paraId="2026104B" w14:textId="60DC84D5" w:rsidR="00FD19C1" w:rsidRDefault="00FD19C1" w:rsidP="00FD19C1">
      <w:pPr>
        <w:pStyle w:val="ListParagraph"/>
      </w:pPr>
      <w:r w:rsidRPr="00FD19C1">
        <w:t>Feasibility: Cloud-based hospital management systems are already in use. With proper cybersecurity measures and government collaboration, developing and deploying such an app is practical and achievable.</w:t>
      </w:r>
    </w:p>
    <w:p w14:paraId="0A0BFC97" w14:textId="77777777" w:rsidR="00B3415D" w:rsidRDefault="00B3415D" w:rsidP="00FD19C1">
      <w:pPr>
        <w:pStyle w:val="ListParagraph"/>
      </w:pPr>
    </w:p>
    <w:p w14:paraId="302C8EC9" w14:textId="77777777" w:rsidR="00B3415D" w:rsidRDefault="00B3415D" w:rsidP="00FD19C1">
      <w:pPr>
        <w:pStyle w:val="ListParagraph"/>
      </w:pPr>
    </w:p>
    <w:p w14:paraId="006EED82" w14:textId="77777777" w:rsidR="00B3415D" w:rsidRDefault="00B3415D" w:rsidP="00FD19C1">
      <w:pPr>
        <w:pStyle w:val="ListParagraph"/>
      </w:pPr>
    </w:p>
    <w:p w14:paraId="4C72ADEA" w14:textId="77777777" w:rsidR="00B3415D" w:rsidRDefault="00B3415D" w:rsidP="00FD19C1">
      <w:pPr>
        <w:pStyle w:val="ListParagraph"/>
      </w:pPr>
    </w:p>
    <w:p w14:paraId="5E10CB1A" w14:textId="77777777" w:rsidR="00B3415D" w:rsidRDefault="00B3415D" w:rsidP="00FD19C1">
      <w:pPr>
        <w:pStyle w:val="ListParagraph"/>
      </w:pPr>
    </w:p>
    <w:p w14:paraId="24F6ECC7" w14:textId="77777777" w:rsidR="00B3415D" w:rsidRDefault="00B3415D" w:rsidP="00FD19C1">
      <w:pPr>
        <w:pStyle w:val="ListParagraph"/>
      </w:pPr>
    </w:p>
    <w:p w14:paraId="30B22603" w14:textId="77777777" w:rsidR="00B3415D" w:rsidRDefault="00B3415D" w:rsidP="00FD19C1">
      <w:pPr>
        <w:pStyle w:val="ListParagraph"/>
      </w:pPr>
    </w:p>
    <w:p w14:paraId="0537E2C2" w14:textId="77777777" w:rsidR="00B3415D" w:rsidRDefault="00B3415D" w:rsidP="00FD19C1">
      <w:pPr>
        <w:pStyle w:val="ListParagraph"/>
      </w:pPr>
    </w:p>
    <w:p w14:paraId="22AA4418" w14:textId="77777777" w:rsidR="00B3415D" w:rsidRDefault="00B3415D" w:rsidP="00FD19C1">
      <w:pPr>
        <w:pStyle w:val="ListParagraph"/>
      </w:pPr>
    </w:p>
    <w:p w14:paraId="065BAB1C" w14:textId="77777777" w:rsidR="00B3415D" w:rsidRDefault="00B3415D" w:rsidP="00FD19C1">
      <w:pPr>
        <w:pStyle w:val="ListParagraph"/>
      </w:pPr>
    </w:p>
    <w:p w14:paraId="354805E8" w14:textId="77777777" w:rsidR="00B3415D" w:rsidRDefault="00B3415D" w:rsidP="00FD19C1">
      <w:pPr>
        <w:pStyle w:val="ListParagraph"/>
      </w:pPr>
    </w:p>
    <w:p w14:paraId="454EB521" w14:textId="77777777" w:rsidR="00B3415D" w:rsidRDefault="00B3415D" w:rsidP="00FD19C1">
      <w:pPr>
        <w:pStyle w:val="ListParagraph"/>
      </w:pPr>
    </w:p>
    <w:p w14:paraId="256EFB7C" w14:textId="77777777" w:rsidR="00B3415D" w:rsidRDefault="00B3415D" w:rsidP="00FD19C1">
      <w:pPr>
        <w:pStyle w:val="ListParagraph"/>
      </w:pPr>
    </w:p>
    <w:p w14:paraId="34550DB2" w14:textId="77777777" w:rsidR="00B3415D" w:rsidRDefault="00B3415D" w:rsidP="00FD19C1">
      <w:pPr>
        <w:pStyle w:val="ListParagraph"/>
      </w:pPr>
    </w:p>
    <w:p w14:paraId="68CBE009" w14:textId="77777777" w:rsidR="00B3415D" w:rsidRDefault="00B3415D" w:rsidP="00FD19C1">
      <w:pPr>
        <w:pStyle w:val="ListParagraph"/>
      </w:pPr>
    </w:p>
    <w:p w14:paraId="7B26BDD6" w14:textId="77777777" w:rsidR="00B3415D" w:rsidRDefault="00B3415D" w:rsidP="00FD19C1">
      <w:pPr>
        <w:pStyle w:val="ListParagraph"/>
      </w:pPr>
    </w:p>
    <w:p w14:paraId="76CAC186" w14:textId="77777777" w:rsidR="00B3415D" w:rsidRDefault="00B3415D" w:rsidP="00FD19C1">
      <w:pPr>
        <w:pStyle w:val="ListParagraph"/>
      </w:pPr>
    </w:p>
    <w:p w14:paraId="51DCB3D0" w14:textId="77777777" w:rsidR="00B3415D" w:rsidRDefault="00B3415D" w:rsidP="00FD19C1">
      <w:pPr>
        <w:pStyle w:val="ListParagraph"/>
      </w:pPr>
    </w:p>
    <w:p w14:paraId="486124E8" w14:textId="77777777" w:rsidR="00B3415D" w:rsidRDefault="00B3415D" w:rsidP="00FD19C1">
      <w:pPr>
        <w:pStyle w:val="ListParagraph"/>
      </w:pPr>
    </w:p>
    <w:p w14:paraId="74188787" w14:textId="77777777" w:rsidR="00B3415D" w:rsidRDefault="00B3415D" w:rsidP="00FD19C1">
      <w:pPr>
        <w:pStyle w:val="ListParagraph"/>
      </w:pPr>
    </w:p>
    <w:p w14:paraId="5DC6F403" w14:textId="77777777" w:rsidR="00B3415D" w:rsidRDefault="00B3415D" w:rsidP="00FD19C1">
      <w:pPr>
        <w:pStyle w:val="ListParagraph"/>
      </w:pPr>
    </w:p>
    <w:p w14:paraId="7B8EFF20" w14:textId="77777777" w:rsidR="00B3415D" w:rsidRDefault="00B3415D" w:rsidP="00FD19C1">
      <w:pPr>
        <w:pStyle w:val="ListParagraph"/>
      </w:pPr>
    </w:p>
    <w:p w14:paraId="6909E6E2" w14:textId="77777777" w:rsidR="00B3415D" w:rsidRDefault="00B3415D" w:rsidP="00FD19C1">
      <w:pPr>
        <w:pStyle w:val="ListParagraph"/>
      </w:pPr>
    </w:p>
    <w:p w14:paraId="50E626AC" w14:textId="77777777" w:rsidR="00B3415D" w:rsidRDefault="00B3415D" w:rsidP="00FD19C1">
      <w:pPr>
        <w:pStyle w:val="ListParagraph"/>
      </w:pPr>
    </w:p>
    <w:p w14:paraId="5B861EB0" w14:textId="77777777" w:rsidR="00FD19C1" w:rsidRPr="00B03B26" w:rsidRDefault="00FD19C1" w:rsidP="00FD19C1">
      <w:pPr>
        <w:ind w:left="360"/>
      </w:pPr>
    </w:p>
    <w:p w14:paraId="5D7F740E" w14:textId="78158719" w:rsidR="00FD6831" w:rsidRDefault="00FD6831" w:rsidP="00FD6831">
      <w:pPr>
        <w:pStyle w:val="Heading1"/>
      </w:pPr>
      <w:bookmarkStart w:id="31" w:name="_Toc190768463"/>
      <w:r w:rsidRPr="0006520B">
        <w:t>Prototype</w:t>
      </w:r>
      <w:bookmarkEnd w:id="31"/>
    </w:p>
    <w:p w14:paraId="54133829" w14:textId="2119AA7A" w:rsidR="006B2615" w:rsidRDefault="006B2615" w:rsidP="006B2615"/>
    <w:p w14:paraId="1165E5C3" w14:textId="4622B03F" w:rsidR="006B2615" w:rsidRPr="006B2615" w:rsidRDefault="006B2615" w:rsidP="006B2615">
      <w:r w:rsidRPr="006B2615">
        <w:rPr>
          <w:noProof/>
        </w:rPr>
        <w:lastRenderedPageBreak/>
        <w:drawing>
          <wp:anchor distT="0" distB="0" distL="114300" distR="114300" simplePos="0" relativeHeight="251679744" behindDoc="1" locked="0" layoutInCell="1" allowOverlap="1" wp14:anchorId="2639F1B0" wp14:editId="439F1EF1">
            <wp:simplePos x="0" y="0"/>
            <wp:positionH relativeFrom="column">
              <wp:posOffset>3796665</wp:posOffset>
            </wp:positionH>
            <wp:positionV relativeFrom="paragraph">
              <wp:posOffset>251460</wp:posOffset>
            </wp:positionV>
            <wp:extent cx="1597660" cy="3403600"/>
            <wp:effectExtent l="0" t="0" r="2540" b="6350"/>
            <wp:wrapTight wrapText="bothSides">
              <wp:wrapPolygon edited="0">
                <wp:start x="0" y="0"/>
                <wp:lineTo x="0" y="21519"/>
                <wp:lineTo x="21377" y="21519"/>
                <wp:lineTo x="21377" y="0"/>
                <wp:lineTo x="0" y="0"/>
              </wp:wrapPolygon>
            </wp:wrapTight>
            <wp:docPr id="211212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9067"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1597660" cy="3403600"/>
                    </a:xfrm>
                    <a:prstGeom prst="rect">
                      <a:avLst/>
                    </a:prstGeom>
                  </pic:spPr>
                </pic:pic>
              </a:graphicData>
            </a:graphic>
            <wp14:sizeRelH relativeFrom="page">
              <wp14:pctWidth>0</wp14:pctWidth>
            </wp14:sizeRelH>
            <wp14:sizeRelV relativeFrom="page">
              <wp14:pctHeight>0</wp14:pctHeight>
            </wp14:sizeRelV>
          </wp:anchor>
        </w:drawing>
      </w:r>
      <w:r w:rsidRPr="006B2615">
        <w:rPr>
          <w:noProof/>
        </w:rPr>
        <w:drawing>
          <wp:anchor distT="0" distB="0" distL="114300" distR="114300" simplePos="0" relativeHeight="251677696" behindDoc="1" locked="0" layoutInCell="1" allowOverlap="1" wp14:anchorId="79742B85" wp14:editId="4A72CF87">
            <wp:simplePos x="0" y="0"/>
            <wp:positionH relativeFrom="column">
              <wp:posOffset>1871345</wp:posOffset>
            </wp:positionH>
            <wp:positionV relativeFrom="paragraph">
              <wp:posOffset>251460</wp:posOffset>
            </wp:positionV>
            <wp:extent cx="1612900" cy="3403600"/>
            <wp:effectExtent l="0" t="0" r="6350" b="6350"/>
            <wp:wrapTight wrapText="bothSides">
              <wp:wrapPolygon edited="0">
                <wp:start x="0" y="0"/>
                <wp:lineTo x="0" y="21519"/>
                <wp:lineTo x="21430" y="21519"/>
                <wp:lineTo x="21430" y="0"/>
                <wp:lineTo x="0" y="0"/>
              </wp:wrapPolygon>
            </wp:wrapTight>
            <wp:docPr id="14455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5952"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1612900" cy="3403600"/>
                    </a:xfrm>
                    <a:prstGeom prst="rect">
                      <a:avLst/>
                    </a:prstGeom>
                  </pic:spPr>
                </pic:pic>
              </a:graphicData>
            </a:graphic>
            <wp14:sizeRelH relativeFrom="page">
              <wp14:pctWidth>0</wp14:pctWidth>
            </wp14:sizeRelH>
            <wp14:sizeRelV relativeFrom="page">
              <wp14:pctHeight>0</wp14:pctHeight>
            </wp14:sizeRelV>
          </wp:anchor>
        </w:drawing>
      </w:r>
      <w:r w:rsidRPr="006B2615">
        <w:rPr>
          <w:noProof/>
        </w:rPr>
        <w:drawing>
          <wp:anchor distT="0" distB="0" distL="114300" distR="114300" simplePos="0" relativeHeight="251675648" behindDoc="1" locked="0" layoutInCell="1" allowOverlap="1" wp14:anchorId="63147A31" wp14:editId="31904EED">
            <wp:simplePos x="0" y="0"/>
            <wp:positionH relativeFrom="column">
              <wp:posOffset>1270</wp:posOffset>
            </wp:positionH>
            <wp:positionV relativeFrom="paragraph">
              <wp:posOffset>251460</wp:posOffset>
            </wp:positionV>
            <wp:extent cx="1632553" cy="3403600"/>
            <wp:effectExtent l="0" t="0" r="6350" b="6350"/>
            <wp:wrapTight wrapText="bothSides">
              <wp:wrapPolygon edited="0">
                <wp:start x="0" y="0"/>
                <wp:lineTo x="0" y="21519"/>
                <wp:lineTo x="21432" y="21519"/>
                <wp:lineTo x="21432" y="0"/>
                <wp:lineTo x="0" y="0"/>
              </wp:wrapPolygon>
            </wp:wrapTight>
            <wp:docPr id="43615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5054" name=""/>
                    <pic:cNvPicPr/>
                  </pic:nvPicPr>
                  <pic:blipFill>
                    <a:blip r:embed="rId35">
                      <a:extLst>
                        <a:ext uri="{28A0092B-C50C-407E-A947-70E740481C1C}">
                          <a14:useLocalDpi xmlns:a14="http://schemas.microsoft.com/office/drawing/2010/main" val="0"/>
                        </a:ext>
                      </a:extLst>
                    </a:blip>
                    <a:stretch>
                      <a:fillRect/>
                    </a:stretch>
                  </pic:blipFill>
                  <pic:spPr>
                    <a:xfrm>
                      <a:off x="0" y="0"/>
                      <a:ext cx="1632553" cy="3403600"/>
                    </a:xfrm>
                    <a:prstGeom prst="rect">
                      <a:avLst/>
                    </a:prstGeom>
                  </pic:spPr>
                </pic:pic>
              </a:graphicData>
            </a:graphic>
            <wp14:sizeRelH relativeFrom="page">
              <wp14:pctWidth>0</wp14:pctWidth>
            </wp14:sizeRelH>
            <wp14:sizeRelV relativeFrom="page">
              <wp14:pctHeight>0</wp14:pctHeight>
            </wp14:sizeRelV>
          </wp:anchor>
        </w:drawing>
      </w:r>
    </w:p>
    <w:p w14:paraId="55795FB8" w14:textId="77777777" w:rsidR="00C57ACB" w:rsidRDefault="00C57ACB" w:rsidP="00B3415D"/>
    <w:p w14:paraId="121BD4F0" w14:textId="77777777" w:rsidR="00C57ACB" w:rsidRDefault="00C57ACB" w:rsidP="00B3415D"/>
    <w:p w14:paraId="25E3309F" w14:textId="77777777" w:rsidR="00C57ACB" w:rsidRDefault="00C57ACB" w:rsidP="00B3415D"/>
    <w:p w14:paraId="2D582F48" w14:textId="77777777" w:rsidR="00C57ACB" w:rsidRDefault="00C57ACB" w:rsidP="00B3415D"/>
    <w:p w14:paraId="39307A3A" w14:textId="77777777" w:rsidR="00C57ACB" w:rsidRDefault="00C57ACB" w:rsidP="00B3415D"/>
    <w:p w14:paraId="58EEC75A" w14:textId="77777777" w:rsidR="00C57ACB" w:rsidRDefault="00C57ACB" w:rsidP="00B3415D"/>
    <w:p w14:paraId="7648637C" w14:textId="77777777" w:rsidR="00C57ACB" w:rsidRDefault="00C57ACB" w:rsidP="00B3415D"/>
    <w:p w14:paraId="50ABDB3D" w14:textId="77777777" w:rsidR="00C57ACB" w:rsidRDefault="00C57ACB" w:rsidP="00B3415D"/>
    <w:p w14:paraId="56137FDD" w14:textId="77777777" w:rsidR="00C57ACB" w:rsidRDefault="00C57ACB" w:rsidP="00B3415D"/>
    <w:p w14:paraId="0B248F97" w14:textId="77777777" w:rsidR="00C57ACB" w:rsidRDefault="00C57ACB" w:rsidP="00B3415D"/>
    <w:p w14:paraId="247D503E" w14:textId="77777777" w:rsidR="00C57ACB" w:rsidRDefault="00C57ACB" w:rsidP="00B3415D"/>
    <w:p w14:paraId="11A796DD" w14:textId="77777777" w:rsidR="00C57ACB" w:rsidRDefault="00C57ACB" w:rsidP="00B3415D"/>
    <w:p w14:paraId="484A3BF6" w14:textId="2B016477" w:rsidR="00C57ACB" w:rsidRDefault="00C57ACB" w:rsidP="00B3415D"/>
    <w:p w14:paraId="706AE4D7" w14:textId="449B4D1D" w:rsidR="00C57ACB" w:rsidRDefault="00C57ACB" w:rsidP="00B3415D"/>
    <w:p w14:paraId="7865237B" w14:textId="65EDD1EF" w:rsidR="00C57ACB" w:rsidRDefault="00C57ACB" w:rsidP="00B3415D"/>
    <w:p w14:paraId="6EE56A84" w14:textId="6E984612" w:rsidR="00C57ACB" w:rsidRDefault="00C57ACB" w:rsidP="00B3415D"/>
    <w:p w14:paraId="5B444FE5" w14:textId="4EBDF44C" w:rsidR="00C57ACB" w:rsidRDefault="00C57ACB" w:rsidP="00B3415D"/>
    <w:p w14:paraId="055395E4" w14:textId="6851EBF0" w:rsidR="00C57ACB" w:rsidRDefault="00C57ACB" w:rsidP="00B3415D">
      <w:r w:rsidRPr="006B2615">
        <w:rPr>
          <w:noProof/>
        </w:rPr>
        <w:drawing>
          <wp:anchor distT="0" distB="0" distL="114300" distR="114300" simplePos="0" relativeHeight="251683840" behindDoc="1" locked="0" layoutInCell="1" allowOverlap="1" wp14:anchorId="6C896122" wp14:editId="408B4172">
            <wp:simplePos x="0" y="0"/>
            <wp:positionH relativeFrom="column">
              <wp:posOffset>3787140</wp:posOffset>
            </wp:positionH>
            <wp:positionV relativeFrom="paragraph">
              <wp:posOffset>129540</wp:posOffset>
            </wp:positionV>
            <wp:extent cx="1597660" cy="3313430"/>
            <wp:effectExtent l="0" t="0" r="2540" b="1270"/>
            <wp:wrapTight wrapText="bothSides">
              <wp:wrapPolygon edited="0">
                <wp:start x="0" y="0"/>
                <wp:lineTo x="0" y="21484"/>
                <wp:lineTo x="21377" y="21484"/>
                <wp:lineTo x="21377" y="0"/>
                <wp:lineTo x="0" y="0"/>
              </wp:wrapPolygon>
            </wp:wrapTight>
            <wp:docPr id="81809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96048"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1597660" cy="3313430"/>
                    </a:xfrm>
                    <a:prstGeom prst="rect">
                      <a:avLst/>
                    </a:prstGeom>
                  </pic:spPr>
                </pic:pic>
              </a:graphicData>
            </a:graphic>
            <wp14:sizeRelH relativeFrom="page">
              <wp14:pctWidth>0</wp14:pctWidth>
            </wp14:sizeRelH>
            <wp14:sizeRelV relativeFrom="page">
              <wp14:pctHeight>0</wp14:pctHeight>
            </wp14:sizeRelV>
          </wp:anchor>
        </w:drawing>
      </w:r>
      <w:r w:rsidRPr="006B2615">
        <w:rPr>
          <w:noProof/>
        </w:rPr>
        <w:drawing>
          <wp:anchor distT="0" distB="0" distL="114300" distR="114300" simplePos="0" relativeHeight="251681792" behindDoc="1" locked="0" layoutInCell="1" allowOverlap="1" wp14:anchorId="101008E7" wp14:editId="5E4CBA13">
            <wp:simplePos x="0" y="0"/>
            <wp:positionH relativeFrom="column">
              <wp:posOffset>3810</wp:posOffset>
            </wp:positionH>
            <wp:positionV relativeFrom="paragraph">
              <wp:posOffset>34925</wp:posOffset>
            </wp:positionV>
            <wp:extent cx="1602740" cy="3403600"/>
            <wp:effectExtent l="0" t="0" r="0" b="6350"/>
            <wp:wrapTight wrapText="bothSides">
              <wp:wrapPolygon edited="0">
                <wp:start x="0" y="0"/>
                <wp:lineTo x="0" y="21519"/>
                <wp:lineTo x="21309" y="21519"/>
                <wp:lineTo x="21309" y="0"/>
                <wp:lineTo x="0" y="0"/>
              </wp:wrapPolygon>
            </wp:wrapTight>
            <wp:docPr id="119663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33728"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1602740" cy="3403600"/>
                    </a:xfrm>
                    <a:prstGeom prst="rect">
                      <a:avLst/>
                    </a:prstGeom>
                  </pic:spPr>
                </pic:pic>
              </a:graphicData>
            </a:graphic>
            <wp14:sizeRelH relativeFrom="page">
              <wp14:pctWidth>0</wp14:pctWidth>
            </wp14:sizeRelH>
            <wp14:sizeRelV relativeFrom="page">
              <wp14:pctHeight>0</wp14:pctHeight>
            </wp14:sizeRelV>
          </wp:anchor>
        </w:drawing>
      </w:r>
      <w:r w:rsidRPr="006B2615">
        <w:rPr>
          <w:noProof/>
        </w:rPr>
        <w:drawing>
          <wp:anchor distT="0" distB="0" distL="114300" distR="114300" simplePos="0" relativeHeight="251682816" behindDoc="1" locked="0" layoutInCell="1" allowOverlap="1" wp14:anchorId="6DF440B9" wp14:editId="77179219">
            <wp:simplePos x="0" y="0"/>
            <wp:positionH relativeFrom="column">
              <wp:posOffset>1863090</wp:posOffset>
            </wp:positionH>
            <wp:positionV relativeFrom="paragraph">
              <wp:posOffset>143510</wp:posOffset>
            </wp:positionV>
            <wp:extent cx="1612900" cy="3300730"/>
            <wp:effectExtent l="0" t="0" r="6350" b="0"/>
            <wp:wrapTight wrapText="bothSides">
              <wp:wrapPolygon edited="0">
                <wp:start x="0" y="0"/>
                <wp:lineTo x="0" y="21442"/>
                <wp:lineTo x="21430" y="21442"/>
                <wp:lineTo x="21430" y="0"/>
                <wp:lineTo x="0" y="0"/>
              </wp:wrapPolygon>
            </wp:wrapTight>
            <wp:docPr id="95388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8812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1612900" cy="3300730"/>
                    </a:xfrm>
                    <a:prstGeom prst="rect">
                      <a:avLst/>
                    </a:prstGeom>
                  </pic:spPr>
                </pic:pic>
              </a:graphicData>
            </a:graphic>
            <wp14:sizeRelH relativeFrom="page">
              <wp14:pctWidth>0</wp14:pctWidth>
            </wp14:sizeRelH>
            <wp14:sizeRelV relativeFrom="page">
              <wp14:pctHeight>0</wp14:pctHeight>
            </wp14:sizeRelV>
          </wp:anchor>
        </w:drawing>
      </w:r>
    </w:p>
    <w:p w14:paraId="7D8EF232" w14:textId="77777777" w:rsidR="00C57ACB" w:rsidRDefault="00C57ACB" w:rsidP="00B3415D"/>
    <w:p w14:paraId="27D63385" w14:textId="77777777" w:rsidR="00C57ACB" w:rsidRDefault="00C57ACB" w:rsidP="00B3415D"/>
    <w:p w14:paraId="46C93985" w14:textId="77777777" w:rsidR="00C57ACB" w:rsidRDefault="00C57ACB" w:rsidP="00B3415D"/>
    <w:p w14:paraId="7E597237" w14:textId="77777777" w:rsidR="00C57ACB" w:rsidRDefault="00C57ACB" w:rsidP="00B3415D"/>
    <w:p w14:paraId="6577D867" w14:textId="77777777" w:rsidR="00C57ACB" w:rsidRDefault="00C57ACB" w:rsidP="00B3415D"/>
    <w:p w14:paraId="79B1B9DF" w14:textId="77777777" w:rsidR="00C57ACB" w:rsidRDefault="00C57ACB" w:rsidP="00B3415D"/>
    <w:p w14:paraId="26F91AE8" w14:textId="77777777" w:rsidR="00C57ACB" w:rsidRDefault="00C57ACB" w:rsidP="00B3415D"/>
    <w:p w14:paraId="70C51308" w14:textId="77777777" w:rsidR="00C57ACB" w:rsidRDefault="00C57ACB" w:rsidP="00B3415D"/>
    <w:p w14:paraId="3F5DEF10" w14:textId="77777777" w:rsidR="00C57ACB" w:rsidRDefault="00C57ACB" w:rsidP="00B3415D"/>
    <w:p w14:paraId="1DDE869C" w14:textId="77777777" w:rsidR="00C57ACB" w:rsidRDefault="00C57ACB" w:rsidP="00B3415D"/>
    <w:p w14:paraId="0BDBBA2D" w14:textId="77777777" w:rsidR="00C57ACB" w:rsidRDefault="00C57ACB" w:rsidP="00B3415D"/>
    <w:p w14:paraId="0BB8E0E0" w14:textId="4FA3DABF" w:rsidR="00B3415D" w:rsidRDefault="00B3415D" w:rsidP="00B3415D"/>
    <w:p w14:paraId="609598DD" w14:textId="77777777" w:rsidR="00C57ACB" w:rsidRDefault="00C57ACB" w:rsidP="00C57ACB"/>
    <w:p w14:paraId="62990F42" w14:textId="77777777" w:rsidR="00C57ACB" w:rsidRDefault="00C57ACB" w:rsidP="00C57ACB"/>
    <w:p w14:paraId="7096B2BF" w14:textId="77777777" w:rsidR="00C57ACB" w:rsidRDefault="00C57ACB" w:rsidP="00C57ACB"/>
    <w:p w14:paraId="2D25950C" w14:textId="240F8818" w:rsidR="00C57ACB" w:rsidRDefault="00C57ACB" w:rsidP="00C57ACB"/>
    <w:p w14:paraId="78BBBF20" w14:textId="77777777" w:rsidR="00C57ACB" w:rsidRDefault="00C57ACB" w:rsidP="00C57ACB"/>
    <w:p w14:paraId="7EBDFAE9" w14:textId="77777777" w:rsidR="00C57ACB" w:rsidRDefault="00C57ACB" w:rsidP="00C57ACB"/>
    <w:p w14:paraId="65096B9C" w14:textId="77777777" w:rsidR="00C57ACB" w:rsidRDefault="00C57ACB" w:rsidP="00C57ACB"/>
    <w:p w14:paraId="7AE3E7BA" w14:textId="77777777" w:rsidR="00C57ACB" w:rsidRDefault="00C57ACB" w:rsidP="00C57ACB"/>
    <w:p w14:paraId="1E0F6857" w14:textId="77777777" w:rsidR="00C57ACB" w:rsidRDefault="00C57ACB" w:rsidP="00C57ACB"/>
    <w:p w14:paraId="5C183198" w14:textId="02E4CB47" w:rsidR="00C57ACB" w:rsidRDefault="005D4B64" w:rsidP="00C57ACB">
      <w:r>
        <w:rPr>
          <w:noProof/>
        </w:rPr>
        <w:drawing>
          <wp:anchor distT="0" distB="0" distL="114300" distR="114300" simplePos="0" relativeHeight="251704320" behindDoc="1" locked="0" layoutInCell="1" allowOverlap="1" wp14:anchorId="5D18EF4D" wp14:editId="1E570C02">
            <wp:simplePos x="0" y="0"/>
            <wp:positionH relativeFrom="column">
              <wp:posOffset>290195</wp:posOffset>
            </wp:positionH>
            <wp:positionV relativeFrom="paragraph">
              <wp:posOffset>246380</wp:posOffset>
            </wp:positionV>
            <wp:extent cx="5399405" cy="5399405"/>
            <wp:effectExtent l="0" t="0" r="0" b="0"/>
            <wp:wrapTight wrapText="bothSides">
              <wp:wrapPolygon edited="0">
                <wp:start x="0" y="0"/>
                <wp:lineTo x="0" y="21491"/>
                <wp:lineTo x="21491" y="21491"/>
                <wp:lineTo x="21491" y="0"/>
                <wp:lineTo x="0" y="0"/>
              </wp:wrapPolygon>
            </wp:wrapTight>
            <wp:docPr id="98879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9871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399405" cy="5399405"/>
                    </a:xfrm>
                    <a:prstGeom prst="rect">
                      <a:avLst/>
                    </a:prstGeom>
                  </pic:spPr>
                </pic:pic>
              </a:graphicData>
            </a:graphic>
            <wp14:sizeRelH relativeFrom="page">
              <wp14:pctWidth>0</wp14:pctWidth>
            </wp14:sizeRelH>
            <wp14:sizeRelV relativeFrom="page">
              <wp14:pctHeight>0</wp14:pctHeight>
            </wp14:sizeRelV>
          </wp:anchor>
        </w:drawing>
      </w:r>
    </w:p>
    <w:p w14:paraId="7E39C2C7" w14:textId="77777777" w:rsidR="00C57ACB" w:rsidRDefault="00C57ACB" w:rsidP="00C57ACB"/>
    <w:p w14:paraId="514B2305" w14:textId="77777777" w:rsidR="00C57ACB" w:rsidRDefault="00C57ACB" w:rsidP="00C57ACB"/>
    <w:p w14:paraId="5ECA2162" w14:textId="77777777" w:rsidR="00C57ACB" w:rsidRDefault="00C57ACB" w:rsidP="00C57ACB"/>
    <w:p w14:paraId="501553C4" w14:textId="77777777" w:rsidR="00C57ACB" w:rsidRDefault="00C57ACB" w:rsidP="00C57ACB"/>
    <w:p w14:paraId="4AE5EBE6" w14:textId="77777777" w:rsidR="00C57ACB" w:rsidRDefault="00C57ACB" w:rsidP="00C57ACB"/>
    <w:p w14:paraId="64903644" w14:textId="77777777" w:rsidR="00C57ACB" w:rsidRDefault="00C57ACB" w:rsidP="00C57ACB"/>
    <w:p w14:paraId="78B5AD3E" w14:textId="395A8463" w:rsidR="00FD6831" w:rsidRDefault="0006520B" w:rsidP="0006520B">
      <w:pPr>
        <w:pStyle w:val="Heading1"/>
      </w:pPr>
      <w:bookmarkStart w:id="32" w:name="_Toc190768464"/>
      <w:r w:rsidRPr="0006520B">
        <w:lastRenderedPageBreak/>
        <w:t>Testing</w:t>
      </w:r>
      <w:bookmarkEnd w:id="32"/>
    </w:p>
    <w:p w14:paraId="0C041A8F" w14:textId="7D889F54" w:rsidR="00FD19C1" w:rsidRDefault="00FD19C1" w:rsidP="00FD19C1">
      <w:r>
        <w:t>To test our prototype, we can proceed with the following steps:</w:t>
      </w:r>
    </w:p>
    <w:p w14:paraId="147B9E5E" w14:textId="77777777" w:rsidR="00FD19C1" w:rsidRDefault="00FD19C1" w:rsidP="00FD19C1"/>
    <w:p w14:paraId="65773B63" w14:textId="0ED26C89" w:rsidR="00FD19C1" w:rsidRDefault="00FD19C1" w:rsidP="00FD19C1"/>
    <w:p w14:paraId="085BBEF2" w14:textId="77777777" w:rsidR="00FD19C1" w:rsidRDefault="00FD19C1" w:rsidP="00FD19C1">
      <w:pPr>
        <w:pStyle w:val="ListParagraph"/>
        <w:numPr>
          <w:ilvl w:val="0"/>
          <w:numId w:val="18"/>
        </w:numPr>
      </w:pPr>
      <w:r>
        <w:t>Test the app with a small internal team of developers or a small internal team to detect bugs, glitches, and usability problems. Ensure all basic features (patient records, doctor scheduling, etc.) work smoothly.</w:t>
      </w:r>
    </w:p>
    <w:p w14:paraId="4DEC165A" w14:textId="77777777" w:rsidR="00FD19C1" w:rsidRDefault="00FD19C1" w:rsidP="00FD19C1">
      <w:pPr>
        <w:pStyle w:val="ListParagraph"/>
      </w:pPr>
    </w:p>
    <w:p w14:paraId="707C73AB" w14:textId="13A3A7EE" w:rsidR="00FD19C1" w:rsidRDefault="00FD19C1" w:rsidP="00FD19C1">
      <w:pPr>
        <w:pStyle w:val="ListParagraph"/>
        <w:numPr>
          <w:ilvl w:val="0"/>
          <w:numId w:val="18"/>
        </w:numPr>
      </w:pPr>
      <w:r>
        <w:t>Collaborate with a small government hospital or a department of a hospital for real-world testing. Train doctors, nurses, and administrative staff to operate the app and get feedback on usability and efficiency.</w:t>
      </w:r>
    </w:p>
    <w:p w14:paraId="716E4EF8" w14:textId="4B1618B8" w:rsidR="00FD19C1" w:rsidRDefault="00FD19C1" w:rsidP="00FD19C1">
      <w:pPr>
        <w:pStyle w:val="ListParagraph"/>
      </w:pPr>
    </w:p>
    <w:p w14:paraId="03054437" w14:textId="4DDDB76B" w:rsidR="00FD19C1" w:rsidRDefault="00FD19C1" w:rsidP="00FD19C1">
      <w:pPr>
        <w:pStyle w:val="ListParagraph"/>
        <w:numPr>
          <w:ilvl w:val="0"/>
          <w:numId w:val="18"/>
        </w:numPr>
      </w:pPr>
      <w:r>
        <w:t>Implement the app in one or two government hospitals for a pilot run. Monitor its performance in real-time, checking for errors in data management, server load, and user experience.</w:t>
      </w:r>
    </w:p>
    <w:p w14:paraId="7C16A8AD" w14:textId="21DAB1AB" w:rsidR="00FD19C1" w:rsidRDefault="00FD19C1" w:rsidP="00FD19C1">
      <w:pPr>
        <w:pStyle w:val="ListParagraph"/>
      </w:pPr>
    </w:p>
    <w:p w14:paraId="16556658" w14:textId="1E099D79" w:rsidR="00FD19C1" w:rsidRDefault="00FD19C1" w:rsidP="00FD19C1">
      <w:pPr>
        <w:pStyle w:val="ListParagraph"/>
        <w:numPr>
          <w:ilvl w:val="0"/>
          <w:numId w:val="18"/>
        </w:numPr>
      </w:pPr>
      <w:r>
        <w:t>Collect feedback from hospital staff and patients through surveys and interviews. Resolve any problems and enhance features based on user feedback.</w:t>
      </w:r>
    </w:p>
    <w:p w14:paraId="6543EAB3" w14:textId="0B5593B9" w:rsidR="00FD19C1" w:rsidRDefault="00FD19C1" w:rsidP="00FD19C1">
      <w:pPr>
        <w:pStyle w:val="ListParagraph"/>
      </w:pPr>
    </w:p>
    <w:p w14:paraId="23169B4A" w14:textId="16977979" w:rsidR="00FD19C1" w:rsidRDefault="00FD19C1" w:rsidP="00FD19C1">
      <w:pPr>
        <w:pStyle w:val="ListParagraph"/>
        <w:numPr>
          <w:ilvl w:val="0"/>
          <w:numId w:val="18"/>
        </w:numPr>
      </w:pPr>
      <w:r>
        <w:t>Following rules and regulations according to national health agency security audits to ensure protection of sensitive patient data.</w:t>
      </w:r>
    </w:p>
    <w:p w14:paraId="35503575" w14:textId="495344F3" w:rsidR="00FD19C1" w:rsidRDefault="00FD19C1" w:rsidP="00FD19C1">
      <w:pPr>
        <w:pStyle w:val="ListParagraph"/>
      </w:pPr>
    </w:p>
    <w:p w14:paraId="4784CEBA" w14:textId="3F08758C" w:rsidR="00FD19C1" w:rsidRDefault="00FD19C1" w:rsidP="00FD19C1">
      <w:pPr>
        <w:pStyle w:val="ListParagraph"/>
        <w:numPr>
          <w:ilvl w:val="0"/>
          <w:numId w:val="18"/>
        </w:numPr>
      </w:pPr>
      <w:r>
        <w:t xml:space="preserve">After successful testing, approach government health departments for official implementation. </w:t>
      </w:r>
    </w:p>
    <w:p w14:paraId="4CFB8A17" w14:textId="598BB90E" w:rsidR="00FD19C1" w:rsidRDefault="00FD19C1" w:rsidP="00FD19C1">
      <w:pPr>
        <w:pStyle w:val="ListParagraph"/>
      </w:pPr>
    </w:p>
    <w:p w14:paraId="76C3E44A" w14:textId="29F217B9" w:rsidR="00FD19C1" w:rsidRDefault="00FD19C1" w:rsidP="00FD19C1">
      <w:pPr>
        <w:pStyle w:val="ListParagraph"/>
        <w:numPr>
          <w:ilvl w:val="0"/>
          <w:numId w:val="18"/>
        </w:numPr>
      </w:pPr>
      <w:r>
        <w:t>Gradually roll out to more hospitals and integrate with existing health systems.</w:t>
      </w:r>
    </w:p>
    <w:p w14:paraId="18E586B3" w14:textId="77777777" w:rsidR="00B3415D" w:rsidRDefault="00B3415D" w:rsidP="00B3415D">
      <w:pPr>
        <w:pStyle w:val="ListParagraph"/>
      </w:pPr>
    </w:p>
    <w:p w14:paraId="7AAC38D6" w14:textId="77777777" w:rsidR="00B3415D" w:rsidRPr="00FD19C1" w:rsidRDefault="00B3415D" w:rsidP="00B3415D"/>
    <w:p w14:paraId="2CC80AF0" w14:textId="0CAE2D5E" w:rsidR="00DC564F" w:rsidRDefault="00DC564F" w:rsidP="00FD6831">
      <w:pPr>
        <w:pStyle w:val="Heading1"/>
      </w:pPr>
      <w:bookmarkStart w:id="33" w:name="_Toc190768465"/>
      <w:r>
        <w:lastRenderedPageBreak/>
        <w:t>Work log</w:t>
      </w:r>
      <w:bookmarkEnd w:id="33"/>
    </w:p>
    <w:p w14:paraId="35788B6E" w14:textId="77777777" w:rsidR="00DE75B8" w:rsidRPr="00DE75B8" w:rsidRDefault="00DE75B8" w:rsidP="00DE75B8"/>
    <w:tbl>
      <w:tblPr>
        <w:tblW w:w="9439" w:type="dxa"/>
        <w:tblCellMar>
          <w:left w:w="0" w:type="dxa"/>
          <w:right w:w="0" w:type="dxa"/>
        </w:tblCellMar>
        <w:tblLook w:val="0420" w:firstRow="1" w:lastRow="0" w:firstColumn="0" w:lastColumn="0" w:noHBand="0" w:noVBand="1"/>
      </w:tblPr>
      <w:tblGrid>
        <w:gridCol w:w="2069"/>
        <w:gridCol w:w="7370"/>
      </w:tblGrid>
      <w:tr w:rsidR="008E4851" w:rsidRPr="002C7CF9" w14:paraId="28902BCF" w14:textId="77777777" w:rsidTr="004E50C8">
        <w:trPr>
          <w:trHeight w:val="584"/>
        </w:trPr>
        <w:tc>
          <w:tcPr>
            <w:tcW w:w="2069"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3E58E554" w14:textId="77777777" w:rsidR="002C7CF9" w:rsidRPr="002C7CF9" w:rsidRDefault="002C7CF9" w:rsidP="002C7CF9">
            <w:pPr>
              <w:rPr>
                <w:lang w:val="en-IN"/>
              </w:rPr>
            </w:pPr>
          </w:p>
        </w:tc>
        <w:tc>
          <w:tcPr>
            <w:tcW w:w="7370"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736298E3" w14:textId="77777777" w:rsidR="002C7CF9" w:rsidRPr="002C7CF9" w:rsidRDefault="002C7CF9" w:rsidP="002C7CF9">
            <w:pPr>
              <w:rPr>
                <w:lang w:val="en-IN"/>
              </w:rPr>
            </w:pPr>
          </w:p>
        </w:tc>
      </w:tr>
      <w:tr w:rsidR="008E4851" w:rsidRPr="002C7CF9" w14:paraId="4BCF5919" w14:textId="77777777" w:rsidTr="004E50C8">
        <w:trPr>
          <w:trHeight w:val="584"/>
        </w:trPr>
        <w:tc>
          <w:tcPr>
            <w:tcW w:w="2069"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DED7B0B" w14:textId="77777777" w:rsidR="002C7CF9" w:rsidRPr="002C7CF9" w:rsidRDefault="002C7CF9" w:rsidP="002C7CF9">
            <w:pPr>
              <w:rPr>
                <w:lang w:val="en-IN"/>
              </w:rPr>
            </w:pPr>
            <w:r w:rsidRPr="002C7CF9">
              <w:t>Primary Research</w:t>
            </w:r>
          </w:p>
        </w:tc>
        <w:tc>
          <w:tcPr>
            <w:tcW w:w="737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A961C7A" w14:textId="77777777" w:rsidR="002C7CF9" w:rsidRPr="002C7CF9" w:rsidRDefault="002C7CF9" w:rsidP="002C7CF9">
            <w:pPr>
              <w:rPr>
                <w:lang w:val="en-IN"/>
              </w:rPr>
            </w:pPr>
            <w:r w:rsidRPr="002C7CF9">
              <w:t>Bushra, Bibhash, Dattatreya, Chetan, Chiran, Vijay</w:t>
            </w:r>
          </w:p>
        </w:tc>
      </w:tr>
      <w:tr w:rsidR="008E4851" w:rsidRPr="002C7CF9" w14:paraId="7F9A8814" w14:textId="77777777" w:rsidTr="004E50C8">
        <w:trPr>
          <w:trHeight w:val="584"/>
        </w:trPr>
        <w:tc>
          <w:tcPr>
            <w:tcW w:w="2069"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C99F9AF" w14:textId="77777777" w:rsidR="002C7CF9" w:rsidRPr="002C7CF9" w:rsidRDefault="002C7CF9" w:rsidP="002C7CF9">
            <w:pPr>
              <w:rPr>
                <w:lang w:val="en-IN"/>
              </w:rPr>
            </w:pPr>
            <w:r w:rsidRPr="002C7CF9">
              <w:t>Secondary Research</w:t>
            </w:r>
          </w:p>
        </w:tc>
        <w:tc>
          <w:tcPr>
            <w:tcW w:w="737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A0C941A" w14:textId="77777777" w:rsidR="002C7CF9" w:rsidRPr="002C7CF9" w:rsidRDefault="002C7CF9" w:rsidP="002C7CF9">
            <w:pPr>
              <w:rPr>
                <w:lang w:val="en-IN"/>
              </w:rPr>
            </w:pPr>
            <w:r w:rsidRPr="002C7CF9">
              <w:t>Bushra, Dattatreya</w:t>
            </w:r>
          </w:p>
        </w:tc>
      </w:tr>
      <w:tr w:rsidR="008E4851" w:rsidRPr="002C7CF9" w14:paraId="7F07A0BE" w14:textId="77777777" w:rsidTr="004E50C8">
        <w:trPr>
          <w:trHeight w:val="584"/>
        </w:trPr>
        <w:tc>
          <w:tcPr>
            <w:tcW w:w="2069"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66350EA" w14:textId="77777777" w:rsidR="002C7CF9" w:rsidRPr="002C7CF9" w:rsidRDefault="002C7CF9" w:rsidP="002C7CF9">
            <w:pPr>
              <w:rPr>
                <w:lang w:val="en-IN"/>
              </w:rPr>
            </w:pPr>
            <w:r w:rsidRPr="002C7CF9">
              <w:t>Problem Identification</w:t>
            </w:r>
          </w:p>
        </w:tc>
        <w:tc>
          <w:tcPr>
            <w:tcW w:w="737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B23FF59" w14:textId="77777777" w:rsidR="002C7CF9" w:rsidRPr="002C7CF9" w:rsidRDefault="002C7CF9" w:rsidP="002C7CF9">
            <w:pPr>
              <w:rPr>
                <w:lang w:val="en-IN"/>
              </w:rPr>
            </w:pPr>
            <w:r w:rsidRPr="002C7CF9">
              <w:t>Bushra, Bibhash, Dattatreya, Chetan, Chiran, Vijay</w:t>
            </w:r>
          </w:p>
        </w:tc>
      </w:tr>
      <w:tr w:rsidR="008E4851" w:rsidRPr="002C7CF9" w14:paraId="5FF6C2DE" w14:textId="77777777" w:rsidTr="004E50C8">
        <w:trPr>
          <w:trHeight w:val="584"/>
        </w:trPr>
        <w:tc>
          <w:tcPr>
            <w:tcW w:w="2069"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2AE87B1" w14:textId="77777777" w:rsidR="002C7CF9" w:rsidRPr="002C7CF9" w:rsidRDefault="002C7CF9" w:rsidP="002C7CF9">
            <w:pPr>
              <w:rPr>
                <w:lang w:val="en-IN"/>
              </w:rPr>
            </w:pPr>
            <w:r w:rsidRPr="002C7CF9">
              <w:t>Ideation</w:t>
            </w:r>
          </w:p>
        </w:tc>
        <w:tc>
          <w:tcPr>
            <w:tcW w:w="737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C987614" w14:textId="77777777" w:rsidR="002C7CF9" w:rsidRPr="002C7CF9" w:rsidRDefault="002C7CF9" w:rsidP="002C7CF9">
            <w:pPr>
              <w:rPr>
                <w:lang w:val="en-IN"/>
              </w:rPr>
            </w:pPr>
            <w:r w:rsidRPr="002C7CF9">
              <w:t>Bushra, Bibhash, Dattatreya, Chetan, Chiran, Vijay</w:t>
            </w:r>
          </w:p>
        </w:tc>
      </w:tr>
      <w:tr w:rsidR="008E4851" w:rsidRPr="002C7CF9" w14:paraId="2A1A16F7" w14:textId="77777777" w:rsidTr="004E50C8">
        <w:trPr>
          <w:trHeight w:val="584"/>
        </w:trPr>
        <w:tc>
          <w:tcPr>
            <w:tcW w:w="2069"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89EA42E" w14:textId="77777777" w:rsidR="002C7CF9" w:rsidRPr="002C7CF9" w:rsidRDefault="002C7CF9" w:rsidP="002C7CF9">
            <w:pPr>
              <w:rPr>
                <w:lang w:val="en-IN"/>
              </w:rPr>
            </w:pPr>
            <w:r w:rsidRPr="002C7CF9">
              <w:t>Prototype</w:t>
            </w:r>
          </w:p>
        </w:tc>
        <w:tc>
          <w:tcPr>
            <w:tcW w:w="737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90D30E9" w14:textId="77777777" w:rsidR="002C7CF9" w:rsidRPr="002C7CF9" w:rsidRDefault="002C7CF9" w:rsidP="002C7CF9">
            <w:pPr>
              <w:rPr>
                <w:lang w:val="en-IN"/>
              </w:rPr>
            </w:pPr>
            <w:r w:rsidRPr="002C7CF9">
              <w:t>Dattatreya, Bibhash</w:t>
            </w:r>
          </w:p>
        </w:tc>
      </w:tr>
    </w:tbl>
    <w:p w14:paraId="0413E389" w14:textId="77777777" w:rsidR="004D7D29" w:rsidRDefault="004D7D29" w:rsidP="004D7D29"/>
    <w:p w14:paraId="2BCDAF13" w14:textId="77777777" w:rsidR="004E50C8" w:rsidRDefault="004E50C8" w:rsidP="004D7D29"/>
    <w:p w14:paraId="11F7D2D9" w14:textId="77777777" w:rsidR="004E50C8" w:rsidRDefault="004E50C8" w:rsidP="004D7D29"/>
    <w:p w14:paraId="71B2F403" w14:textId="77777777" w:rsidR="004E50C8" w:rsidRDefault="004E50C8" w:rsidP="004D7D29"/>
    <w:p w14:paraId="5E142598" w14:textId="77777777" w:rsidR="004E50C8" w:rsidRDefault="004E50C8" w:rsidP="004D7D29"/>
    <w:p w14:paraId="1C0538B9" w14:textId="77777777" w:rsidR="004E50C8" w:rsidRDefault="004E50C8" w:rsidP="004D7D29"/>
    <w:p w14:paraId="1DB0A3D5" w14:textId="77777777" w:rsidR="004E50C8" w:rsidRDefault="004E50C8" w:rsidP="004D7D29"/>
    <w:p w14:paraId="701A3601" w14:textId="77777777" w:rsidR="004E50C8" w:rsidRDefault="004E50C8" w:rsidP="004D7D29"/>
    <w:p w14:paraId="063CF743" w14:textId="77777777" w:rsidR="004E50C8" w:rsidRDefault="004E50C8" w:rsidP="004D7D29"/>
    <w:p w14:paraId="0214EE5B" w14:textId="77777777" w:rsidR="004E50C8" w:rsidRDefault="004E50C8" w:rsidP="004D7D29"/>
    <w:p w14:paraId="021D5228" w14:textId="77777777" w:rsidR="004E50C8" w:rsidRDefault="004E50C8" w:rsidP="004D7D29"/>
    <w:p w14:paraId="36570D6F" w14:textId="77777777" w:rsidR="004E50C8" w:rsidRDefault="004E50C8" w:rsidP="004D7D29"/>
    <w:p w14:paraId="7468DD5A" w14:textId="77777777" w:rsidR="004E50C8" w:rsidRDefault="004E50C8" w:rsidP="004D7D29"/>
    <w:p w14:paraId="173BF44D" w14:textId="77777777" w:rsidR="004E50C8" w:rsidRPr="004D7D29" w:rsidRDefault="004E50C8" w:rsidP="004D7D29"/>
    <w:p w14:paraId="3BCFF52A" w14:textId="65ACAF25" w:rsidR="00FD6831" w:rsidRDefault="00FD6831" w:rsidP="00FD6831">
      <w:pPr>
        <w:pStyle w:val="Heading1"/>
      </w:pPr>
      <w:bookmarkStart w:id="34" w:name="_Toc190768466"/>
      <w:r w:rsidRPr="0006520B">
        <w:lastRenderedPageBreak/>
        <w:t>References</w:t>
      </w:r>
      <w:bookmarkEnd w:id="34"/>
    </w:p>
    <w:p w14:paraId="05675433" w14:textId="74200E18" w:rsidR="00B3415D" w:rsidRDefault="0059404D" w:rsidP="00B3415D">
      <w:pPr>
        <w:pStyle w:val="ListParagraph"/>
        <w:numPr>
          <w:ilvl w:val="0"/>
          <w:numId w:val="28"/>
        </w:numPr>
      </w:pPr>
      <w:hyperlink r:id="rId39" w:history="1">
        <w:r w:rsidR="00B3415D" w:rsidRPr="00305B48">
          <w:rPr>
            <w:rStyle w:val="Hyperlink"/>
          </w:rPr>
          <w:t>https://www.hindustantimes.com/cities/delhi-news/patients-say-facing-years-long-wait-at-delhi-govt-hospitals-for-routine-tests-101675683027296.html</w:t>
        </w:r>
      </w:hyperlink>
    </w:p>
    <w:p w14:paraId="4D14A227" w14:textId="77777777" w:rsidR="00B3415D" w:rsidRDefault="00B3415D" w:rsidP="00B3415D">
      <w:pPr>
        <w:pStyle w:val="ListParagraph"/>
      </w:pPr>
    </w:p>
    <w:p w14:paraId="5D5F3B81" w14:textId="32C9D73D" w:rsidR="00B3415D" w:rsidRDefault="0059404D" w:rsidP="00B3415D">
      <w:pPr>
        <w:pStyle w:val="ListParagraph"/>
        <w:numPr>
          <w:ilvl w:val="0"/>
          <w:numId w:val="28"/>
        </w:numPr>
      </w:pPr>
      <w:hyperlink r:id="rId40" w:history="1">
        <w:r w:rsidR="00B3415D" w:rsidRPr="00305B48">
          <w:rPr>
            <w:rStyle w:val="Hyperlink"/>
          </w:rPr>
          <w:t>https://timesofindia.indiatimes.com/city/kolkata/refusal-to-admission-long-wait-for-check-ups-as-patient-rush-continues-at-govt-hospitals/articleshow/113646252.cms</w:t>
        </w:r>
      </w:hyperlink>
    </w:p>
    <w:p w14:paraId="0453146F" w14:textId="77777777" w:rsidR="00B3415D" w:rsidRDefault="00B3415D" w:rsidP="00B3415D">
      <w:pPr>
        <w:pStyle w:val="ListParagraph"/>
      </w:pPr>
    </w:p>
    <w:p w14:paraId="42F9E536" w14:textId="64D09D16" w:rsidR="00B3415D" w:rsidRDefault="0059404D" w:rsidP="00B3415D">
      <w:pPr>
        <w:pStyle w:val="ListParagraph"/>
        <w:numPr>
          <w:ilvl w:val="0"/>
          <w:numId w:val="28"/>
        </w:numPr>
      </w:pPr>
      <w:hyperlink r:id="rId41" w:history="1">
        <w:r w:rsidR="00B3415D" w:rsidRPr="00305B48">
          <w:rPr>
            <w:rStyle w:val="Hyperlink"/>
          </w:rPr>
          <w:t>https://www.tribuneindia.com/news/patiala/long-queues-of-patients-at-govt-hospital-commonplace-409799/</w:t>
        </w:r>
      </w:hyperlink>
    </w:p>
    <w:p w14:paraId="3227484F" w14:textId="77777777" w:rsidR="00B3415D" w:rsidRDefault="00B3415D" w:rsidP="00B3415D">
      <w:pPr>
        <w:pStyle w:val="ListParagraph"/>
      </w:pPr>
    </w:p>
    <w:p w14:paraId="1E4F607A" w14:textId="3A6AEFA0" w:rsidR="00B3415D" w:rsidRDefault="0059404D" w:rsidP="00B3415D">
      <w:pPr>
        <w:pStyle w:val="ListParagraph"/>
        <w:numPr>
          <w:ilvl w:val="0"/>
          <w:numId w:val="28"/>
        </w:numPr>
      </w:pPr>
      <w:hyperlink r:id="rId42" w:history="1">
        <w:r w:rsidR="00B3415D" w:rsidRPr="00305B48">
          <w:rPr>
            <w:rStyle w:val="Hyperlink"/>
          </w:rPr>
          <w:t>https://english.mathrubhumi.com/news/kerala/hospital-staff-suspended-for-allegedly-attempting-to-physically-abuse-a-patient-1.8886170</w:t>
        </w:r>
      </w:hyperlink>
    </w:p>
    <w:p w14:paraId="3377B068" w14:textId="77777777" w:rsidR="00B3415D" w:rsidRDefault="00B3415D" w:rsidP="00B3415D">
      <w:pPr>
        <w:pStyle w:val="ListParagraph"/>
      </w:pPr>
    </w:p>
    <w:p w14:paraId="1170E6AA" w14:textId="0D3E48BA" w:rsidR="00B3415D" w:rsidRDefault="0059404D" w:rsidP="00B3415D">
      <w:pPr>
        <w:pStyle w:val="ListParagraph"/>
        <w:numPr>
          <w:ilvl w:val="0"/>
          <w:numId w:val="28"/>
        </w:numPr>
      </w:pPr>
      <w:hyperlink r:id="rId43" w:history="1">
        <w:r w:rsidR="00B3415D" w:rsidRPr="00305B48">
          <w:rPr>
            <w:rStyle w:val="Hyperlink"/>
          </w:rPr>
          <w:t>https://timesofindia.indiatimes.com/city/coimbatore/inquiry-launched-against-doctor-for-refusing-to-examine-murder-accused-in-salem/articleshow/115152072.cms</w:t>
        </w:r>
      </w:hyperlink>
    </w:p>
    <w:p w14:paraId="2978D160" w14:textId="77777777" w:rsidR="00B3415D" w:rsidRDefault="00B3415D" w:rsidP="00B3415D">
      <w:pPr>
        <w:pStyle w:val="ListParagraph"/>
      </w:pPr>
    </w:p>
    <w:p w14:paraId="5EA036D6" w14:textId="57F7D5C0" w:rsidR="00B3415D" w:rsidRDefault="0059404D" w:rsidP="00B3415D">
      <w:pPr>
        <w:pStyle w:val="ListParagraph"/>
        <w:numPr>
          <w:ilvl w:val="0"/>
          <w:numId w:val="28"/>
        </w:numPr>
      </w:pPr>
      <w:hyperlink r:id="rId44" w:history="1">
        <w:r w:rsidR="00B3415D" w:rsidRPr="00305B48">
          <w:rPr>
            <w:rStyle w:val="Hyperlink"/>
          </w:rPr>
          <w:t>https://youtu.be/koigBJkDDuY?si=HkP50VEEUo1Esgbw</w:t>
        </w:r>
      </w:hyperlink>
    </w:p>
    <w:p w14:paraId="59D01545" w14:textId="77777777" w:rsidR="00B3415D" w:rsidRDefault="00B3415D" w:rsidP="00B3415D">
      <w:pPr>
        <w:pStyle w:val="ListParagraph"/>
      </w:pPr>
    </w:p>
    <w:p w14:paraId="65BAF168" w14:textId="0D7662D6" w:rsidR="00B3415D" w:rsidRDefault="0059404D" w:rsidP="00B3415D">
      <w:pPr>
        <w:pStyle w:val="ListParagraph"/>
        <w:numPr>
          <w:ilvl w:val="0"/>
          <w:numId w:val="28"/>
        </w:numPr>
      </w:pPr>
      <w:hyperlink r:id="rId45" w:history="1">
        <w:r w:rsidR="00B3415D" w:rsidRPr="00305B48">
          <w:rPr>
            <w:rStyle w:val="Hyperlink"/>
          </w:rPr>
          <w:t>https://youtu.be/HXpkDB1xd2A?si=8sPiVIvPl8na-CDV</w:t>
        </w:r>
      </w:hyperlink>
    </w:p>
    <w:p w14:paraId="11BA710E" w14:textId="77777777" w:rsidR="00B3415D" w:rsidRDefault="00B3415D" w:rsidP="00B3415D">
      <w:pPr>
        <w:pStyle w:val="ListParagraph"/>
      </w:pPr>
    </w:p>
    <w:p w14:paraId="3BB27491" w14:textId="77777777" w:rsidR="00B3415D" w:rsidRPr="00B3415D" w:rsidRDefault="00B3415D" w:rsidP="00B3415D">
      <w:pPr>
        <w:pStyle w:val="ListParagraph"/>
      </w:pPr>
    </w:p>
    <w:sectPr w:rsidR="00B3415D" w:rsidRPr="00B3415D" w:rsidSect="00405CAA">
      <w:pgSz w:w="12240" w:h="15840" w:code="1"/>
      <w:pgMar w:top="1276" w:right="1467" w:bottom="1418" w:left="1418" w:header="709" w:footer="432"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948E7" w14:textId="77777777" w:rsidR="00262522" w:rsidRPr="0006520B" w:rsidRDefault="00262522" w:rsidP="001205A1">
      <w:r w:rsidRPr="0006520B">
        <w:separator/>
      </w:r>
    </w:p>
  </w:endnote>
  <w:endnote w:type="continuationSeparator" w:id="0">
    <w:p w14:paraId="09B366D6" w14:textId="77777777" w:rsidR="00262522" w:rsidRPr="0006520B" w:rsidRDefault="00262522" w:rsidP="001205A1">
      <w:r w:rsidRPr="000652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Dreaming Outloud Script Pro">
    <w:altName w:val="Calibri"/>
    <w:charset w:val="00"/>
    <w:family w:val="script"/>
    <w:pitch w:val="variable"/>
    <w:sig w:usb0="800000EF" w:usb1="0000000A" w:usb2="00000008"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5DBA" w14:textId="77777777" w:rsidR="0057019F" w:rsidRPr="0006520B" w:rsidRDefault="0057019F">
    <w:pPr>
      <w:pStyle w:val="Footer"/>
      <w:tabs>
        <w:tab w:val="left" w:pos="5130"/>
      </w:tabs>
    </w:pPr>
    <w:r w:rsidRPr="0006520B">
      <w:rPr>
        <w:noProof/>
        <w:color w:val="808080" w:themeColor="background1" w:themeShade="80"/>
      </w:rPr>
      <mc:AlternateContent>
        <mc:Choice Requires="wps">
          <w:drawing>
            <wp:anchor distT="0" distB="0" distL="182880" distR="182880" simplePos="0" relativeHeight="251660288" behindDoc="0" locked="0" layoutInCell="1" allowOverlap="1" wp14:anchorId="5F70AA0B" wp14:editId="00386368">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angle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554810" w14:textId="77777777" w:rsidR="0057019F" w:rsidRPr="0006520B" w:rsidRDefault="0057019F">
                          <w:pPr>
                            <w:jc w:val="right"/>
                            <w:rPr>
                              <w:color w:val="FFFFFF" w:themeColor="background1"/>
                              <w:szCs w:val="28"/>
                            </w:rPr>
                          </w:pPr>
                          <w:r w:rsidRPr="0006520B">
                            <w:rPr>
                              <w:color w:val="FFFFFF" w:themeColor="background1"/>
                              <w:szCs w:val="28"/>
                            </w:rPr>
                            <w:fldChar w:fldCharType="begin"/>
                          </w:r>
                          <w:r w:rsidRPr="0006520B">
                            <w:rPr>
                              <w:color w:val="FFFFFF" w:themeColor="background1"/>
                              <w:szCs w:val="28"/>
                            </w:rPr>
                            <w:instrText xml:space="preserve"> PAGE   \* MERGEFORMAT </w:instrText>
                          </w:r>
                          <w:r w:rsidRPr="0006520B">
                            <w:rPr>
                              <w:color w:val="FFFFFF" w:themeColor="background1"/>
                              <w:szCs w:val="28"/>
                            </w:rPr>
                            <w:fldChar w:fldCharType="separate"/>
                          </w:r>
                          <w:r w:rsidRPr="0006520B">
                            <w:rPr>
                              <w:color w:val="FFFFFF" w:themeColor="background1"/>
                              <w:szCs w:val="28"/>
                            </w:rPr>
                            <w:t>2</w:t>
                          </w:r>
                          <w:r w:rsidRPr="0006520B">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F70AA0B" id="Rectangle 47"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" fillcolor="black [3213]" stroked="f" strokeweight="3pt">
              <v:textbox>
                <w:txbxContent>
                  <w:p w14:paraId="2B554810" w14:textId="77777777" w:rsidR="0057019F" w:rsidRPr="0006520B" w:rsidRDefault="0057019F">
                    <w:pPr>
                      <w:jc w:val="right"/>
                      <w:rPr>
                        <w:color w:val="FFFFFF" w:themeColor="background1"/>
                        <w:szCs w:val="28"/>
                      </w:rPr>
                    </w:pPr>
                    <w:r w:rsidRPr="0006520B">
                      <w:rPr>
                        <w:color w:val="FFFFFF" w:themeColor="background1"/>
                        <w:szCs w:val="28"/>
                      </w:rPr>
                      <w:fldChar w:fldCharType="begin"/>
                    </w:r>
                    <w:r w:rsidRPr="0006520B">
                      <w:rPr>
                        <w:color w:val="FFFFFF" w:themeColor="background1"/>
                        <w:szCs w:val="28"/>
                      </w:rPr>
                      <w:instrText xml:space="preserve"> PAGE   \* MERGEFORMAT </w:instrText>
                    </w:r>
                    <w:r w:rsidRPr="0006520B">
                      <w:rPr>
                        <w:color w:val="FFFFFF" w:themeColor="background1"/>
                        <w:szCs w:val="28"/>
                      </w:rPr>
                      <w:fldChar w:fldCharType="separate"/>
                    </w:r>
                    <w:r w:rsidRPr="0006520B">
                      <w:rPr>
                        <w:color w:val="FFFFFF" w:themeColor="background1"/>
                        <w:szCs w:val="28"/>
                      </w:rPr>
                      <w:t>2</w:t>
                    </w:r>
                    <w:r w:rsidRPr="0006520B">
                      <w:rPr>
                        <w:color w:val="FFFFFF" w:themeColor="background1"/>
                        <w:szCs w:val="28"/>
                      </w:rPr>
                      <w:fldChar w:fldCharType="end"/>
                    </w:r>
                  </w:p>
                </w:txbxContent>
              </v:textbox>
              <w10:wrap anchorx="margin" anchory="page"/>
            </v:rect>
          </w:pict>
        </mc:Fallback>
      </mc:AlternateContent>
    </w:r>
    <w:r w:rsidRPr="0006520B">
      <w:rPr>
        <w:noProof/>
        <w:color w:val="808080" w:themeColor="background1" w:themeShade="80"/>
      </w:rPr>
      <mc:AlternateContent>
        <mc:Choice Requires="wpg">
          <w:drawing>
            <wp:anchor distT="0" distB="0" distL="182880" distR="182880" simplePos="0" relativeHeight="251659264" behindDoc="1" locked="0" layoutInCell="1" allowOverlap="1" wp14:anchorId="0E4A467B" wp14:editId="527E8AEA">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oup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28CB85D" w14:textId="77777777" w:rsidR="0057019F" w:rsidRPr="0006520B" w:rsidRDefault="0057019F">
                                <w:pPr>
                                  <w:rPr>
                                    <w:color w:val="7F7F7F" w:themeColor="text1" w:themeTint="80"/>
                                  </w:rPr>
                                </w:pPr>
                                <w:r w:rsidRPr="0006520B">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0E4A467B" id="Group 50"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28CB85D" w14:textId="77777777" w:rsidR="0057019F" w:rsidRPr="0006520B" w:rsidRDefault="0057019F">
                          <w:pPr>
                            <w:rPr>
                              <w:color w:val="7F7F7F" w:themeColor="text1" w:themeTint="80"/>
                            </w:rPr>
                          </w:pPr>
                          <w:r w:rsidRPr="0006520B">
                            <w:rPr>
                              <w:color w:val="7F7F7F" w:themeColor="text1" w:themeTint="80"/>
                            </w:rPr>
                            <w:t>[Date]</w:t>
                          </w:r>
                        </w:p>
                      </w:sdtContent>
                    </w:sdt>
                  </w:txbxContent>
                </v:textbox>
              </v:shape>
              <w10:wrap anchorx="margin" anchory="page"/>
            </v:group>
          </w:pict>
        </mc:Fallback>
      </mc:AlternateContent>
    </w:r>
  </w:p>
  <w:p w14:paraId="1E1ED0EA" w14:textId="77777777" w:rsidR="0057019F" w:rsidRPr="0006520B" w:rsidRDefault="00570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DD38D" w14:textId="77777777" w:rsidR="00262522" w:rsidRPr="0006520B" w:rsidRDefault="00262522" w:rsidP="001205A1">
      <w:r w:rsidRPr="0006520B">
        <w:separator/>
      </w:r>
    </w:p>
  </w:footnote>
  <w:footnote w:type="continuationSeparator" w:id="0">
    <w:p w14:paraId="7CBFA6CE" w14:textId="77777777" w:rsidR="00262522" w:rsidRPr="0006520B" w:rsidRDefault="00262522" w:rsidP="001205A1">
      <w:r w:rsidRPr="0006520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25A"/>
    <w:multiLevelType w:val="multilevel"/>
    <w:tmpl w:val="BC06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60C70"/>
    <w:multiLevelType w:val="multilevel"/>
    <w:tmpl w:val="BD06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51185"/>
    <w:multiLevelType w:val="hybridMultilevel"/>
    <w:tmpl w:val="A03A4930"/>
    <w:lvl w:ilvl="0" w:tplc="0DB8B81A">
      <w:start w:val="1"/>
      <w:numFmt w:val="bullet"/>
      <w:lvlText w:val="•"/>
      <w:lvlJc w:val="left"/>
      <w:pPr>
        <w:tabs>
          <w:tab w:val="num" w:pos="720"/>
        </w:tabs>
        <w:ind w:left="720" w:hanging="360"/>
      </w:pPr>
      <w:rPr>
        <w:rFonts w:ascii="Times New Roman" w:hAnsi="Times New Roman" w:hint="default"/>
      </w:rPr>
    </w:lvl>
    <w:lvl w:ilvl="1" w:tplc="50F09676" w:tentative="1">
      <w:start w:val="1"/>
      <w:numFmt w:val="bullet"/>
      <w:lvlText w:val="•"/>
      <w:lvlJc w:val="left"/>
      <w:pPr>
        <w:tabs>
          <w:tab w:val="num" w:pos="1440"/>
        </w:tabs>
        <w:ind w:left="1440" w:hanging="360"/>
      </w:pPr>
      <w:rPr>
        <w:rFonts w:ascii="Times New Roman" w:hAnsi="Times New Roman" w:hint="default"/>
      </w:rPr>
    </w:lvl>
    <w:lvl w:ilvl="2" w:tplc="AA9A7E6A" w:tentative="1">
      <w:start w:val="1"/>
      <w:numFmt w:val="bullet"/>
      <w:lvlText w:val="•"/>
      <w:lvlJc w:val="left"/>
      <w:pPr>
        <w:tabs>
          <w:tab w:val="num" w:pos="2160"/>
        </w:tabs>
        <w:ind w:left="2160" w:hanging="360"/>
      </w:pPr>
      <w:rPr>
        <w:rFonts w:ascii="Times New Roman" w:hAnsi="Times New Roman" w:hint="default"/>
      </w:rPr>
    </w:lvl>
    <w:lvl w:ilvl="3" w:tplc="2C66B608" w:tentative="1">
      <w:start w:val="1"/>
      <w:numFmt w:val="bullet"/>
      <w:lvlText w:val="•"/>
      <w:lvlJc w:val="left"/>
      <w:pPr>
        <w:tabs>
          <w:tab w:val="num" w:pos="2880"/>
        </w:tabs>
        <w:ind w:left="2880" w:hanging="360"/>
      </w:pPr>
      <w:rPr>
        <w:rFonts w:ascii="Times New Roman" w:hAnsi="Times New Roman" w:hint="default"/>
      </w:rPr>
    </w:lvl>
    <w:lvl w:ilvl="4" w:tplc="CE32F67C" w:tentative="1">
      <w:start w:val="1"/>
      <w:numFmt w:val="bullet"/>
      <w:lvlText w:val="•"/>
      <w:lvlJc w:val="left"/>
      <w:pPr>
        <w:tabs>
          <w:tab w:val="num" w:pos="3600"/>
        </w:tabs>
        <w:ind w:left="3600" w:hanging="360"/>
      </w:pPr>
      <w:rPr>
        <w:rFonts w:ascii="Times New Roman" w:hAnsi="Times New Roman" w:hint="default"/>
      </w:rPr>
    </w:lvl>
    <w:lvl w:ilvl="5" w:tplc="787A43C6" w:tentative="1">
      <w:start w:val="1"/>
      <w:numFmt w:val="bullet"/>
      <w:lvlText w:val="•"/>
      <w:lvlJc w:val="left"/>
      <w:pPr>
        <w:tabs>
          <w:tab w:val="num" w:pos="4320"/>
        </w:tabs>
        <w:ind w:left="4320" w:hanging="360"/>
      </w:pPr>
      <w:rPr>
        <w:rFonts w:ascii="Times New Roman" w:hAnsi="Times New Roman" w:hint="default"/>
      </w:rPr>
    </w:lvl>
    <w:lvl w:ilvl="6" w:tplc="6F964EFC" w:tentative="1">
      <w:start w:val="1"/>
      <w:numFmt w:val="bullet"/>
      <w:lvlText w:val="•"/>
      <w:lvlJc w:val="left"/>
      <w:pPr>
        <w:tabs>
          <w:tab w:val="num" w:pos="5040"/>
        </w:tabs>
        <w:ind w:left="5040" w:hanging="360"/>
      </w:pPr>
      <w:rPr>
        <w:rFonts w:ascii="Times New Roman" w:hAnsi="Times New Roman" w:hint="default"/>
      </w:rPr>
    </w:lvl>
    <w:lvl w:ilvl="7" w:tplc="95F67B86" w:tentative="1">
      <w:start w:val="1"/>
      <w:numFmt w:val="bullet"/>
      <w:lvlText w:val="•"/>
      <w:lvlJc w:val="left"/>
      <w:pPr>
        <w:tabs>
          <w:tab w:val="num" w:pos="5760"/>
        </w:tabs>
        <w:ind w:left="5760" w:hanging="360"/>
      </w:pPr>
      <w:rPr>
        <w:rFonts w:ascii="Times New Roman" w:hAnsi="Times New Roman" w:hint="default"/>
      </w:rPr>
    </w:lvl>
    <w:lvl w:ilvl="8" w:tplc="679AEBE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67B5D09"/>
    <w:multiLevelType w:val="multilevel"/>
    <w:tmpl w:val="C26C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47549"/>
    <w:multiLevelType w:val="multilevel"/>
    <w:tmpl w:val="8C5E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F541E"/>
    <w:multiLevelType w:val="multilevel"/>
    <w:tmpl w:val="7A04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9580D"/>
    <w:multiLevelType w:val="multilevel"/>
    <w:tmpl w:val="8B0C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42904"/>
    <w:multiLevelType w:val="hybridMultilevel"/>
    <w:tmpl w:val="070E17F0"/>
    <w:lvl w:ilvl="0" w:tplc="431C1C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91D01B4"/>
    <w:multiLevelType w:val="hybridMultilevel"/>
    <w:tmpl w:val="CC08D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0" w15:restartNumberingAfterBreak="0">
    <w:nsid w:val="334762D5"/>
    <w:multiLevelType w:val="hybridMultilevel"/>
    <w:tmpl w:val="03B4626E"/>
    <w:lvl w:ilvl="0" w:tplc="1B38820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9E622B"/>
    <w:multiLevelType w:val="multilevel"/>
    <w:tmpl w:val="A458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6B2B8D"/>
    <w:multiLevelType w:val="hybridMultilevel"/>
    <w:tmpl w:val="09348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5B4F87"/>
    <w:multiLevelType w:val="hybridMultilevel"/>
    <w:tmpl w:val="817E5452"/>
    <w:lvl w:ilvl="0" w:tplc="57282FE8">
      <w:start w:val="1"/>
      <w:numFmt w:val="bullet"/>
      <w:lvlText w:val="•"/>
      <w:lvlJc w:val="left"/>
      <w:pPr>
        <w:tabs>
          <w:tab w:val="num" w:pos="720"/>
        </w:tabs>
        <w:ind w:left="720" w:hanging="360"/>
      </w:pPr>
      <w:rPr>
        <w:rFonts w:ascii="Times New Roman" w:hAnsi="Times New Roman" w:hint="default"/>
      </w:rPr>
    </w:lvl>
    <w:lvl w:ilvl="1" w:tplc="2D2650DC" w:tentative="1">
      <w:start w:val="1"/>
      <w:numFmt w:val="bullet"/>
      <w:lvlText w:val="•"/>
      <w:lvlJc w:val="left"/>
      <w:pPr>
        <w:tabs>
          <w:tab w:val="num" w:pos="1440"/>
        </w:tabs>
        <w:ind w:left="1440" w:hanging="360"/>
      </w:pPr>
      <w:rPr>
        <w:rFonts w:ascii="Times New Roman" w:hAnsi="Times New Roman" w:hint="default"/>
      </w:rPr>
    </w:lvl>
    <w:lvl w:ilvl="2" w:tplc="762C14FA" w:tentative="1">
      <w:start w:val="1"/>
      <w:numFmt w:val="bullet"/>
      <w:lvlText w:val="•"/>
      <w:lvlJc w:val="left"/>
      <w:pPr>
        <w:tabs>
          <w:tab w:val="num" w:pos="2160"/>
        </w:tabs>
        <w:ind w:left="2160" w:hanging="360"/>
      </w:pPr>
      <w:rPr>
        <w:rFonts w:ascii="Times New Roman" w:hAnsi="Times New Roman" w:hint="default"/>
      </w:rPr>
    </w:lvl>
    <w:lvl w:ilvl="3" w:tplc="22C8B144" w:tentative="1">
      <w:start w:val="1"/>
      <w:numFmt w:val="bullet"/>
      <w:lvlText w:val="•"/>
      <w:lvlJc w:val="left"/>
      <w:pPr>
        <w:tabs>
          <w:tab w:val="num" w:pos="2880"/>
        </w:tabs>
        <w:ind w:left="2880" w:hanging="360"/>
      </w:pPr>
      <w:rPr>
        <w:rFonts w:ascii="Times New Roman" w:hAnsi="Times New Roman" w:hint="default"/>
      </w:rPr>
    </w:lvl>
    <w:lvl w:ilvl="4" w:tplc="15940EAA" w:tentative="1">
      <w:start w:val="1"/>
      <w:numFmt w:val="bullet"/>
      <w:lvlText w:val="•"/>
      <w:lvlJc w:val="left"/>
      <w:pPr>
        <w:tabs>
          <w:tab w:val="num" w:pos="3600"/>
        </w:tabs>
        <w:ind w:left="3600" w:hanging="360"/>
      </w:pPr>
      <w:rPr>
        <w:rFonts w:ascii="Times New Roman" w:hAnsi="Times New Roman" w:hint="default"/>
      </w:rPr>
    </w:lvl>
    <w:lvl w:ilvl="5" w:tplc="D42083D2" w:tentative="1">
      <w:start w:val="1"/>
      <w:numFmt w:val="bullet"/>
      <w:lvlText w:val="•"/>
      <w:lvlJc w:val="left"/>
      <w:pPr>
        <w:tabs>
          <w:tab w:val="num" w:pos="4320"/>
        </w:tabs>
        <w:ind w:left="4320" w:hanging="360"/>
      </w:pPr>
      <w:rPr>
        <w:rFonts w:ascii="Times New Roman" w:hAnsi="Times New Roman" w:hint="default"/>
      </w:rPr>
    </w:lvl>
    <w:lvl w:ilvl="6" w:tplc="B7386138" w:tentative="1">
      <w:start w:val="1"/>
      <w:numFmt w:val="bullet"/>
      <w:lvlText w:val="•"/>
      <w:lvlJc w:val="left"/>
      <w:pPr>
        <w:tabs>
          <w:tab w:val="num" w:pos="5040"/>
        </w:tabs>
        <w:ind w:left="5040" w:hanging="360"/>
      </w:pPr>
      <w:rPr>
        <w:rFonts w:ascii="Times New Roman" w:hAnsi="Times New Roman" w:hint="default"/>
      </w:rPr>
    </w:lvl>
    <w:lvl w:ilvl="7" w:tplc="39C00EAA" w:tentative="1">
      <w:start w:val="1"/>
      <w:numFmt w:val="bullet"/>
      <w:lvlText w:val="•"/>
      <w:lvlJc w:val="left"/>
      <w:pPr>
        <w:tabs>
          <w:tab w:val="num" w:pos="5760"/>
        </w:tabs>
        <w:ind w:left="5760" w:hanging="360"/>
      </w:pPr>
      <w:rPr>
        <w:rFonts w:ascii="Times New Roman" w:hAnsi="Times New Roman" w:hint="default"/>
      </w:rPr>
    </w:lvl>
    <w:lvl w:ilvl="8" w:tplc="D38A026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3C74971"/>
    <w:multiLevelType w:val="hybridMultilevel"/>
    <w:tmpl w:val="E9F88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156C4E"/>
    <w:multiLevelType w:val="hybridMultilevel"/>
    <w:tmpl w:val="DE643D2C"/>
    <w:lvl w:ilvl="0" w:tplc="686451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562614"/>
    <w:multiLevelType w:val="hybridMultilevel"/>
    <w:tmpl w:val="FA124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4A22E9"/>
    <w:multiLevelType w:val="hybridMultilevel"/>
    <w:tmpl w:val="A808C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150F4D"/>
    <w:multiLevelType w:val="hybridMultilevel"/>
    <w:tmpl w:val="6ED8D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CA261B"/>
    <w:multiLevelType w:val="multilevel"/>
    <w:tmpl w:val="28F4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F36236"/>
    <w:multiLevelType w:val="hybridMultilevel"/>
    <w:tmpl w:val="89063A44"/>
    <w:lvl w:ilvl="0" w:tplc="98043E8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C66938"/>
    <w:multiLevelType w:val="multilevel"/>
    <w:tmpl w:val="8D16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9C7C1F"/>
    <w:multiLevelType w:val="hybridMultilevel"/>
    <w:tmpl w:val="1D3835B6"/>
    <w:lvl w:ilvl="0" w:tplc="EBFCD9D0">
      <w:start w:val="1"/>
      <w:numFmt w:val="bullet"/>
      <w:lvlText w:val="•"/>
      <w:lvlJc w:val="left"/>
      <w:pPr>
        <w:tabs>
          <w:tab w:val="num" w:pos="720"/>
        </w:tabs>
        <w:ind w:left="720" w:hanging="360"/>
      </w:pPr>
      <w:rPr>
        <w:rFonts w:ascii="Times New Roman" w:hAnsi="Times New Roman" w:hint="default"/>
      </w:rPr>
    </w:lvl>
    <w:lvl w:ilvl="1" w:tplc="853CE21C" w:tentative="1">
      <w:start w:val="1"/>
      <w:numFmt w:val="bullet"/>
      <w:lvlText w:val="•"/>
      <w:lvlJc w:val="left"/>
      <w:pPr>
        <w:tabs>
          <w:tab w:val="num" w:pos="1440"/>
        </w:tabs>
        <w:ind w:left="1440" w:hanging="360"/>
      </w:pPr>
      <w:rPr>
        <w:rFonts w:ascii="Times New Roman" w:hAnsi="Times New Roman" w:hint="default"/>
      </w:rPr>
    </w:lvl>
    <w:lvl w:ilvl="2" w:tplc="C9B839C4" w:tentative="1">
      <w:start w:val="1"/>
      <w:numFmt w:val="bullet"/>
      <w:lvlText w:val="•"/>
      <w:lvlJc w:val="left"/>
      <w:pPr>
        <w:tabs>
          <w:tab w:val="num" w:pos="2160"/>
        </w:tabs>
        <w:ind w:left="2160" w:hanging="360"/>
      </w:pPr>
      <w:rPr>
        <w:rFonts w:ascii="Times New Roman" w:hAnsi="Times New Roman" w:hint="default"/>
      </w:rPr>
    </w:lvl>
    <w:lvl w:ilvl="3" w:tplc="8A60F174" w:tentative="1">
      <w:start w:val="1"/>
      <w:numFmt w:val="bullet"/>
      <w:lvlText w:val="•"/>
      <w:lvlJc w:val="left"/>
      <w:pPr>
        <w:tabs>
          <w:tab w:val="num" w:pos="2880"/>
        </w:tabs>
        <w:ind w:left="2880" w:hanging="360"/>
      </w:pPr>
      <w:rPr>
        <w:rFonts w:ascii="Times New Roman" w:hAnsi="Times New Roman" w:hint="default"/>
      </w:rPr>
    </w:lvl>
    <w:lvl w:ilvl="4" w:tplc="7B864AD4" w:tentative="1">
      <w:start w:val="1"/>
      <w:numFmt w:val="bullet"/>
      <w:lvlText w:val="•"/>
      <w:lvlJc w:val="left"/>
      <w:pPr>
        <w:tabs>
          <w:tab w:val="num" w:pos="3600"/>
        </w:tabs>
        <w:ind w:left="3600" w:hanging="360"/>
      </w:pPr>
      <w:rPr>
        <w:rFonts w:ascii="Times New Roman" w:hAnsi="Times New Roman" w:hint="default"/>
      </w:rPr>
    </w:lvl>
    <w:lvl w:ilvl="5" w:tplc="3EBABD8C" w:tentative="1">
      <w:start w:val="1"/>
      <w:numFmt w:val="bullet"/>
      <w:lvlText w:val="•"/>
      <w:lvlJc w:val="left"/>
      <w:pPr>
        <w:tabs>
          <w:tab w:val="num" w:pos="4320"/>
        </w:tabs>
        <w:ind w:left="4320" w:hanging="360"/>
      </w:pPr>
      <w:rPr>
        <w:rFonts w:ascii="Times New Roman" w:hAnsi="Times New Roman" w:hint="default"/>
      </w:rPr>
    </w:lvl>
    <w:lvl w:ilvl="6" w:tplc="449EC186" w:tentative="1">
      <w:start w:val="1"/>
      <w:numFmt w:val="bullet"/>
      <w:lvlText w:val="•"/>
      <w:lvlJc w:val="left"/>
      <w:pPr>
        <w:tabs>
          <w:tab w:val="num" w:pos="5040"/>
        </w:tabs>
        <w:ind w:left="5040" w:hanging="360"/>
      </w:pPr>
      <w:rPr>
        <w:rFonts w:ascii="Times New Roman" w:hAnsi="Times New Roman" w:hint="default"/>
      </w:rPr>
    </w:lvl>
    <w:lvl w:ilvl="7" w:tplc="C802900A" w:tentative="1">
      <w:start w:val="1"/>
      <w:numFmt w:val="bullet"/>
      <w:lvlText w:val="•"/>
      <w:lvlJc w:val="left"/>
      <w:pPr>
        <w:tabs>
          <w:tab w:val="num" w:pos="5760"/>
        </w:tabs>
        <w:ind w:left="5760" w:hanging="360"/>
      </w:pPr>
      <w:rPr>
        <w:rFonts w:ascii="Times New Roman" w:hAnsi="Times New Roman" w:hint="default"/>
      </w:rPr>
    </w:lvl>
    <w:lvl w:ilvl="8" w:tplc="48FE9AE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70D8637A"/>
    <w:multiLevelType w:val="hybridMultilevel"/>
    <w:tmpl w:val="6F487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6570AB"/>
    <w:multiLevelType w:val="multilevel"/>
    <w:tmpl w:val="2056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26" w15:restartNumberingAfterBreak="0">
    <w:nsid w:val="7B413C38"/>
    <w:multiLevelType w:val="hybridMultilevel"/>
    <w:tmpl w:val="0D98F4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D1A2A71"/>
    <w:multiLevelType w:val="hybridMultilevel"/>
    <w:tmpl w:val="072429EE"/>
    <w:lvl w:ilvl="0" w:tplc="32D0E4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5"/>
  </w:num>
  <w:num w:numId="2">
    <w:abstractNumId w:val="9"/>
  </w:num>
  <w:num w:numId="3">
    <w:abstractNumId w:val="21"/>
  </w:num>
  <w:num w:numId="4">
    <w:abstractNumId w:val="18"/>
  </w:num>
  <w:num w:numId="5">
    <w:abstractNumId w:val="5"/>
  </w:num>
  <w:num w:numId="6">
    <w:abstractNumId w:val="12"/>
  </w:num>
  <w:num w:numId="7">
    <w:abstractNumId w:val="23"/>
  </w:num>
  <w:num w:numId="8">
    <w:abstractNumId w:val="20"/>
  </w:num>
  <w:num w:numId="9">
    <w:abstractNumId w:val="15"/>
  </w:num>
  <w:num w:numId="10">
    <w:abstractNumId w:val="10"/>
  </w:num>
  <w:num w:numId="11">
    <w:abstractNumId w:val="27"/>
  </w:num>
  <w:num w:numId="12">
    <w:abstractNumId w:val="7"/>
  </w:num>
  <w:num w:numId="13">
    <w:abstractNumId w:val="8"/>
  </w:num>
  <w:num w:numId="14">
    <w:abstractNumId w:val="2"/>
  </w:num>
  <w:num w:numId="15">
    <w:abstractNumId w:val="13"/>
  </w:num>
  <w:num w:numId="16">
    <w:abstractNumId w:val="22"/>
  </w:num>
  <w:num w:numId="17">
    <w:abstractNumId w:val="26"/>
  </w:num>
  <w:num w:numId="18">
    <w:abstractNumId w:val="14"/>
  </w:num>
  <w:num w:numId="19">
    <w:abstractNumId w:val="17"/>
  </w:num>
  <w:num w:numId="20">
    <w:abstractNumId w:val="4"/>
  </w:num>
  <w:num w:numId="21">
    <w:abstractNumId w:val="24"/>
  </w:num>
  <w:num w:numId="22">
    <w:abstractNumId w:val="19"/>
  </w:num>
  <w:num w:numId="23">
    <w:abstractNumId w:val="11"/>
  </w:num>
  <w:num w:numId="24">
    <w:abstractNumId w:val="0"/>
  </w:num>
  <w:num w:numId="25">
    <w:abstractNumId w:val="3"/>
  </w:num>
  <w:num w:numId="26">
    <w:abstractNumId w:val="1"/>
  </w:num>
  <w:num w:numId="27">
    <w:abstractNumId w:val="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86"/>
    <w:rsid w:val="0006520B"/>
    <w:rsid w:val="00094896"/>
    <w:rsid w:val="000A2A69"/>
    <w:rsid w:val="000C1994"/>
    <w:rsid w:val="000C4ED1"/>
    <w:rsid w:val="001205A1"/>
    <w:rsid w:val="00142538"/>
    <w:rsid w:val="00154224"/>
    <w:rsid w:val="00197728"/>
    <w:rsid w:val="00197EA8"/>
    <w:rsid w:val="001B476D"/>
    <w:rsid w:val="00262522"/>
    <w:rsid w:val="00274FBA"/>
    <w:rsid w:val="00276EA6"/>
    <w:rsid w:val="00286C35"/>
    <w:rsid w:val="002877E8"/>
    <w:rsid w:val="002A090F"/>
    <w:rsid w:val="002C7CF9"/>
    <w:rsid w:val="002E7C4E"/>
    <w:rsid w:val="003046AC"/>
    <w:rsid w:val="0031055C"/>
    <w:rsid w:val="00343116"/>
    <w:rsid w:val="00371EE1"/>
    <w:rsid w:val="003767CC"/>
    <w:rsid w:val="0039287F"/>
    <w:rsid w:val="003A798E"/>
    <w:rsid w:val="003B4F4D"/>
    <w:rsid w:val="003C3DE9"/>
    <w:rsid w:val="00405CAA"/>
    <w:rsid w:val="00407502"/>
    <w:rsid w:val="00425A99"/>
    <w:rsid w:val="004B1245"/>
    <w:rsid w:val="004B3FDD"/>
    <w:rsid w:val="004B672C"/>
    <w:rsid w:val="004D7D29"/>
    <w:rsid w:val="004E0548"/>
    <w:rsid w:val="004E50C8"/>
    <w:rsid w:val="00517B1F"/>
    <w:rsid w:val="005509FB"/>
    <w:rsid w:val="0057019F"/>
    <w:rsid w:val="0059404D"/>
    <w:rsid w:val="005C681A"/>
    <w:rsid w:val="005D4B64"/>
    <w:rsid w:val="005E6B25"/>
    <w:rsid w:val="005F4F46"/>
    <w:rsid w:val="00637665"/>
    <w:rsid w:val="006B2615"/>
    <w:rsid w:val="006C60E6"/>
    <w:rsid w:val="006F508F"/>
    <w:rsid w:val="00713E3A"/>
    <w:rsid w:val="007B0740"/>
    <w:rsid w:val="007C1BAB"/>
    <w:rsid w:val="007E7E50"/>
    <w:rsid w:val="00844772"/>
    <w:rsid w:val="008648F6"/>
    <w:rsid w:val="00883C00"/>
    <w:rsid w:val="008B7494"/>
    <w:rsid w:val="008E4851"/>
    <w:rsid w:val="00916FB0"/>
    <w:rsid w:val="00931045"/>
    <w:rsid w:val="009317B5"/>
    <w:rsid w:val="00957EA6"/>
    <w:rsid w:val="00967C35"/>
    <w:rsid w:val="00981BB7"/>
    <w:rsid w:val="009A3117"/>
    <w:rsid w:val="009B6A8C"/>
    <w:rsid w:val="009C6907"/>
    <w:rsid w:val="00A059BA"/>
    <w:rsid w:val="00A15CF7"/>
    <w:rsid w:val="00A24793"/>
    <w:rsid w:val="00A80B37"/>
    <w:rsid w:val="00A81248"/>
    <w:rsid w:val="00A95A60"/>
    <w:rsid w:val="00AF2A4E"/>
    <w:rsid w:val="00B03B26"/>
    <w:rsid w:val="00B20D75"/>
    <w:rsid w:val="00B3415D"/>
    <w:rsid w:val="00B4117D"/>
    <w:rsid w:val="00B703E9"/>
    <w:rsid w:val="00BE2BE4"/>
    <w:rsid w:val="00BF2698"/>
    <w:rsid w:val="00C213D9"/>
    <w:rsid w:val="00C23C01"/>
    <w:rsid w:val="00C57ACB"/>
    <w:rsid w:val="00C66528"/>
    <w:rsid w:val="00C74716"/>
    <w:rsid w:val="00C915F0"/>
    <w:rsid w:val="00D22573"/>
    <w:rsid w:val="00D26C99"/>
    <w:rsid w:val="00D3305F"/>
    <w:rsid w:val="00D51706"/>
    <w:rsid w:val="00D96878"/>
    <w:rsid w:val="00DC564F"/>
    <w:rsid w:val="00DE75B8"/>
    <w:rsid w:val="00E215B6"/>
    <w:rsid w:val="00EA6E90"/>
    <w:rsid w:val="00EC4D99"/>
    <w:rsid w:val="00EE2DD5"/>
    <w:rsid w:val="00F22586"/>
    <w:rsid w:val="00F54B14"/>
    <w:rsid w:val="00F55BCB"/>
    <w:rsid w:val="00FB65B8"/>
    <w:rsid w:val="00FC49AE"/>
    <w:rsid w:val="00FD19C1"/>
    <w:rsid w:val="00FD2FC3"/>
    <w:rsid w:val="00FD6831"/>
    <w:rsid w:val="074852EF"/>
    <w:rsid w:val="114F7CC5"/>
    <w:rsid w:val="1E648AD4"/>
    <w:rsid w:val="31FD0A2C"/>
    <w:rsid w:val="3E309B5A"/>
    <w:rsid w:val="46718119"/>
    <w:rsid w:val="480D517A"/>
    <w:rsid w:val="4ECF9D96"/>
    <w:rsid w:val="5B962731"/>
    <w:rsid w:val="6F402BE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ABCE7"/>
  <w15:chartTrackingRefBased/>
  <w15:docId w15:val="{C4BC936A-A756-46F1-AE48-6989F6BD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B476D"/>
    <w:rPr>
      <w:rFonts w:ascii="Century Gothic" w:hAnsi="Century Gothic"/>
      <w:sz w:val="28"/>
      <w:lang w:val="en-GB"/>
    </w:rPr>
  </w:style>
  <w:style w:type="paragraph" w:styleId="Heading1">
    <w:name w:val="heading 1"/>
    <w:basedOn w:val="Normal"/>
    <w:next w:val="Normal"/>
    <w:link w:val="Heading1Char"/>
    <w:autoRedefine/>
    <w:qFormat/>
    <w:rsid w:val="00FD6831"/>
    <w:pPr>
      <w:keepNext/>
      <w:keepLines/>
      <w:spacing w:before="240" w:after="240"/>
      <w:outlineLvl w:val="0"/>
    </w:pPr>
    <w:rPr>
      <w:rFonts w:ascii="Dreaming Outloud Script Pro" w:eastAsiaTheme="majorEastAsia" w:hAnsi="Dreaming Outloud Script Pro" w:cstheme="majorBidi"/>
      <w:b/>
      <w:color w:val="123869" w:themeColor="accent1"/>
      <w:sz w:val="80"/>
      <w:szCs w:val="32"/>
    </w:rPr>
  </w:style>
  <w:style w:type="paragraph" w:styleId="Heading2">
    <w:name w:val="heading 2"/>
    <w:basedOn w:val="Normal"/>
    <w:next w:val="Normal"/>
    <w:link w:val="Heading2Char"/>
    <w:uiPriority w:val="1"/>
    <w:qFormat/>
    <w:rsid w:val="0006520B"/>
    <w:pPr>
      <w:keepNext/>
      <w:keepLines/>
      <w:outlineLvl w:val="1"/>
    </w:pPr>
    <w:rPr>
      <w:rFonts w:ascii="Dreaming Outloud Script Pro" w:eastAsiaTheme="majorEastAsia" w:hAnsi="Dreaming Outloud Script Pro" w:cstheme="majorBidi"/>
      <w:color w:val="006063"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paragraph" w:styleId="Heading6">
    <w:name w:val="heading 6"/>
    <w:basedOn w:val="Normal"/>
    <w:next w:val="Normal"/>
    <w:link w:val="Heading6Char"/>
    <w:uiPriority w:val="9"/>
    <w:semiHidden/>
    <w:qFormat/>
    <w:rsid w:val="0057019F"/>
    <w:pPr>
      <w:keepNext/>
      <w:keepLines/>
      <w:spacing w:before="40"/>
      <w:outlineLvl w:val="5"/>
    </w:pPr>
    <w:rPr>
      <w:rFonts w:asciiTheme="majorHAnsi" w:eastAsiaTheme="majorEastAsia" w:hAnsiTheme="majorHAnsi" w:cstheme="majorBidi"/>
      <w:color w:val="091B3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FD6831"/>
    <w:rPr>
      <w:rFonts w:ascii="Dreaming Outloud Script Pro" w:eastAsiaTheme="majorEastAsia" w:hAnsi="Dreaming Outloud Script Pro" w:cstheme="majorBidi"/>
      <w:b/>
      <w:color w:val="123869" w:themeColor="accent1"/>
      <w:sz w:val="80"/>
      <w:szCs w:val="32"/>
    </w:rPr>
  </w:style>
  <w:style w:type="character" w:customStyle="1" w:styleId="Heading2Char">
    <w:name w:val="Heading 2 Char"/>
    <w:basedOn w:val="DefaultParagraphFont"/>
    <w:link w:val="Heading2"/>
    <w:uiPriority w:val="1"/>
    <w:rsid w:val="0006520B"/>
    <w:rPr>
      <w:rFonts w:ascii="Dreaming Outloud Script Pro" w:eastAsiaTheme="majorEastAsia" w:hAnsi="Dreaming Outloud Script Pro" w:cstheme="majorBidi"/>
      <w:color w:val="006063" w:themeColor="accent2" w:themeShade="80"/>
      <w:sz w:val="42"/>
      <w:szCs w:val="26"/>
      <w:lang w:val="en-GB"/>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styleId="Strong">
    <w:name w:val="Strong"/>
    <w:basedOn w:val="DefaultParagraphFont"/>
    <w:uiPriority w:val="22"/>
    <w:qFormat/>
    <w:rsid w:val="0057019F"/>
    <w:rPr>
      <w:b/>
      <w:bCs/>
    </w:rPr>
  </w:style>
  <w:style w:type="character" w:customStyle="1" w:styleId="Heading6Char">
    <w:name w:val="Heading 6 Char"/>
    <w:basedOn w:val="DefaultParagraphFont"/>
    <w:link w:val="Heading6"/>
    <w:uiPriority w:val="9"/>
    <w:semiHidden/>
    <w:rsid w:val="0057019F"/>
    <w:rPr>
      <w:rFonts w:asciiTheme="majorHAnsi" w:eastAsiaTheme="majorEastAsia" w:hAnsiTheme="majorHAnsi" w:cstheme="majorBidi"/>
      <w:color w:val="091B34" w:themeColor="accent1" w:themeShade="7F"/>
      <w:sz w:val="28"/>
    </w:rPr>
  </w:style>
  <w:style w:type="paragraph" w:styleId="ListParagraph">
    <w:name w:val="List Paragraph"/>
    <w:basedOn w:val="Normal"/>
    <w:uiPriority w:val="34"/>
    <w:semiHidden/>
    <w:qFormat/>
    <w:rsid w:val="00405CAA"/>
    <w:pPr>
      <w:ind w:left="720"/>
      <w:contextualSpacing/>
    </w:pPr>
  </w:style>
  <w:style w:type="character" w:styleId="Hyperlink">
    <w:name w:val="Hyperlink"/>
    <w:basedOn w:val="DefaultParagraphFont"/>
    <w:uiPriority w:val="99"/>
    <w:rsid w:val="00405CAA"/>
    <w:rPr>
      <w:color w:val="0000FF" w:themeColor="hyperlink"/>
      <w:u w:val="single"/>
    </w:rPr>
  </w:style>
  <w:style w:type="character" w:styleId="UnresolvedMention">
    <w:name w:val="Unresolved Mention"/>
    <w:basedOn w:val="DefaultParagraphFont"/>
    <w:uiPriority w:val="99"/>
    <w:semiHidden/>
    <w:unhideWhenUsed/>
    <w:rsid w:val="00405CAA"/>
    <w:rPr>
      <w:color w:val="605E5C"/>
      <w:shd w:val="clear" w:color="auto" w:fill="E1DFDD"/>
    </w:rPr>
  </w:style>
  <w:style w:type="character" w:styleId="FollowedHyperlink">
    <w:name w:val="FollowedHyperlink"/>
    <w:basedOn w:val="DefaultParagraphFont"/>
    <w:uiPriority w:val="99"/>
    <w:semiHidden/>
    <w:rsid w:val="00197728"/>
    <w:rPr>
      <w:color w:val="FF00FF" w:themeColor="followedHyperlink"/>
      <w:u w:val="single"/>
    </w:rPr>
  </w:style>
  <w:style w:type="paragraph" w:styleId="NormalWeb">
    <w:name w:val="Normal (Web)"/>
    <w:basedOn w:val="Normal"/>
    <w:uiPriority w:val="99"/>
    <w:semiHidden/>
    <w:unhideWhenUsed/>
    <w:rsid w:val="001B476D"/>
    <w:pPr>
      <w:spacing w:before="100" w:beforeAutospacing="1" w:after="100" w:afterAutospacing="1"/>
    </w:pPr>
    <w:rPr>
      <w:rFonts w:ascii="Times New Roman" w:eastAsia="Times New Roman" w:hAnsi="Times New Roman" w:cs="Times New Roman"/>
      <w:sz w:val="24"/>
      <w:lang w:val="en-IN" w:eastAsia="en-IN"/>
    </w:rPr>
  </w:style>
  <w:style w:type="paragraph" w:styleId="TOCHeading">
    <w:name w:val="TOC Heading"/>
    <w:basedOn w:val="Heading1"/>
    <w:next w:val="Normal"/>
    <w:uiPriority w:val="39"/>
    <w:unhideWhenUsed/>
    <w:qFormat/>
    <w:rsid w:val="00FD19C1"/>
    <w:pPr>
      <w:spacing w:after="0" w:line="259" w:lineRule="auto"/>
      <w:outlineLvl w:val="9"/>
    </w:pPr>
    <w:rPr>
      <w:rFonts w:asciiTheme="majorHAnsi" w:hAnsiTheme="majorHAnsi"/>
      <w:b w:val="0"/>
      <w:color w:val="0D294E" w:themeColor="accent1" w:themeShade="BF"/>
      <w:sz w:val="32"/>
      <w:lang w:val="en-US"/>
    </w:rPr>
  </w:style>
  <w:style w:type="paragraph" w:styleId="TOC1">
    <w:name w:val="toc 1"/>
    <w:basedOn w:val="Normal"/>
    <w:next w:val="Normal"/>
    <w:autoRedefine/>
    <w:uiPriority w:val="39"/>
    <w:rsid w:val="00FD19C1"/>
    <w:pPr>
      <w:spacing w:after="100"/>
    </w:pPr>
  </w:style>
  <w:style w:type="paragraph" w:styleId="TOC2">
    <w:name w:val="toc 2"/>
    <w:basedOn w:val="Normal"/>
    <w:next w:val="Normal"/>
    <w:autoRedefine/>
    <w:uiPriority w:val="39"/>
    <w:rsid w:val="00FD19C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41436">
      <w:bodyDiv w:val="1"/>
      <w:marLeft w:val="0"/>
      <w:marRight w:val="0"/>
      <w:marTop w:val="0"/>
      <w:marBottom w:val="0"/>
      <w:divBdr>
        <w:top w:val="none" w:sz="0" w:space="0" w:color="auto"/>
        <w:left w:val="none" w:sz="0" w:space="0" w:color="auto"/>
        <w:bottom w:val="none" w:sz="0" w:space="0" w:color="auto"/>
        <w:right w:val="none" w:sz="0" w:space="0" w:color="auto"/>
      </w:divBdr>
    </w:div>
    <w:div w:id="113839783">
      <w:bodyDiv w:val="1"/>
      <w:marLeft w:val="0"/>
      <w:marRight w:val="0"/>
      <w:marTop w:val="0"/>
      <w:marBottom w:val="0"/>
      <w:divBdr>
        <w:top w:val="none" w:sz="0" w:space="0" w:color="auto"/>
        <w:left w:val="none" w:sz="0" w:space="0" w:color="auto"/>
        <w:bottom w:val="none" w:sz="0" w:space="0" w:color="auto"/>
        <w:right w:val="none" w:sz="0" w:space="0" w:color="auto"/>
      </w:divBdr>
    </w:div>
    <w:div w:id="151801712">
      <w:bodyDiv w:val="1"/>
      <w:marLeft w:val="0"/>
      <w:marRight w:val="0"/>
      <w:marTop w:val="0"/>
      <w:marBottom w:val="0"/>
      <w:divBdr>
        <w:top w:val="none" w:sz="0" w:space="0" w:color="auto"/>
        <w:left w:val="none" w:sz="0" w:space="0" w:color="auto"/>
        <w:bottom w:val="none" w:sz="0" w:space="0" w:color="auto"/>
        <w:right w:val="none" w:sz="0" w:space="0" w:color="auto"/>
      </w:divBdr>
    </w:div>
    <w:div w:id="169757604">
      <w:bodyDiv w:val="1"/>
      <w:marLeft w:val="0"/>
      <w:marRight w:val="0"/>
      <w:marTop w:val="0"/>
      <w:marBottom w:val="0"/>
      <w:divBdr>
        <w:top w:val="none" w:sz="0" w:space="0" w:color="auto"/>
        <w:left w:val="none" w:sz="0" w:space="0" w:color="auto"/>
        <w:bottom w:val="none" w:sz="0" w:space="0" w:color="auto"/>
        <w:right w:val="none" w:sz="0" w:space="0" w:color="auto"/>
      </w:divBdr>
    </w:div>
    <w:div w:id="176043363">
      <w:bodyDiv w:val="1"/>
      <w:marLeft w:val="0"/>
      <w:marRight w:val="0"/>
      <w:marTop w:val="0"/>
      <w:marBottom w:val="0"/>
      <w:divBdr>
        <w:top w:val="none" w:sz="0" w:space="0" w:color="auto"/>
        <w:left w:val="none" w:sz="0" w:space="0" w:color="auto"/>
        <w:bottom w:val="none" w:sz="0" w:space="0" w:color="auto"/>
        <w:right w:val="none" w:sz="0" w:space="0" w:color="auto"/>
      </w:divBdr>
      <w:divsChild>
        <w:div w:id="944190391">
          <w:marLeft w:val="547"/>
          <w:marRight w:val="0"/>
          <w:marTop w:val="0"/>
          <w:marBottom w:val="0"/>
          <w:divBdr>
            <w:top w:val="none" w:sz="0" w:space="0" w:color="auto"/>
            <w:left w:val="none" w:sz="0" w:space="0" w:color="auto"/>
            <w:bottom w:val="none" w:sz="0" w:space="0" w:color="auto"/>
            <w:right w:val="none" w:sz="0" w:space="0" w:color="auto"/>
          </w:divBdr>
        </w:div>
      </w:divsChild>
    </w:div>
    <w:div w:id="179860648">
      <w:bodyDiv w:val="1"/>
      <w:marLeft w:val="0"/>
      <w:marRight w:val="0"/>
      <w:marTop w:val="0"/>
      <w:marBottom w:val="0"/>
      <w:divBdr>
        <w:top w:val="none" w:sz="0" w:space="0" w:color="auto"/>
        <w:left w:val="none" w:sz="0" w:space="0" w:color="auto"/>
        <w:bottom w:val="none" w:sz="0" w:space="0" w:color="auto"/>
        <w:right w:val="none" w:sz="0" w:space="0" w:color="auto"/>
      </w:divBdr>
    </w:div>
    <w:div w:id="187451345">
      <w:bodyDiv w:val="1"/>
      <w:marLeft w:val="0"/>
      <w:marRight w:val="0"/>
      <w:marTop w:val="0"/>
      <w:marBottom w:val="0"/>
      <w:divBdr>
        <w:top w:val="none" w:sz="0" w:space="0" w:color="auto"/>
        <w:left w:val="none" w:sz="0" w:space="0" w:color="auto"/>
        <w:bottom w:val="none" w:sz="0" w:space="0" w:color="auto"/>
        <w:right w:val="none" w:sz="0" w:space="0" w:color="auto"/>
      </w:divBdr>
    </w:div>
    <w:div w:id="231084259">
      <w:bodyDiv w:val="1"/>
      <w:marLeft w:val="0"/>
      <w:marRight w:val="0"/>
      <w:marTop w:val="0"/>
      <w:marBottom w:val="0"/>
      <w:divBdr>
        <w:top w:val="none" w:sz="0" w:space="0" w:color="auto"/>
        <w:left w:val="none" w:sz="0" w:space="0" w:color="auto"/>
        <w:bottom w:val="none" w:sz="0" w:space="0" w:color="auto"/>
        <w:right w:val="none" w:sz="0" w:space="0" w:color="auto"/>
      </w:divBdr>
    </w:div>
    <w:div w:id="260644482">
      <w:bodyDiv w:val="1"/>
      <w:marLeft w:val="0"/>
      <w:marRight w:val="0"/>
      <w:marTop w:val="0"/>
      <w:marBottom w:val="0"/>
      <w:divBdr>
        <w:top w:val="none" w:sz="0" w:space="0" w:color="auto"/>
        <w:left w:val="none" w:sz="0" w:space="0" w:color="auto"/>
        <w:bottom w:val="none" w:sz="0" w:space="0" w:color="auto"/>
        <w:right w:val="none" w:sz="0" w:space="0" w:color="auto"/>
      </w:divBdr>
    </w:div>
    <w:div w:id="322897328">
      <w:bodyDiv w:val="1"/>
      <w:marLeft w:val="0"/>
      <w:marRight w:val="0"/>
      <w:marTop w:val="0"/>
      <w:marBottom w:val="0"/>
      <w:divBdr>
        <w:top w:val="none" w:sz="0" w:space="0" w:color="auto"/>
        <w:left w:val="none" w:sz="0" w:space="0" w:color="auto"/>
        <w:bottom w:val="none" w:sz="0" w:space="0" w:color="auto"/>
        <w:right w:val="none" w:sz="0" w:space="0" w:color="auto"/>
      </w:divBdr>
    </w:div>
    <w:div w:id="329141210">
      <w:bodyDiv w:val="1"/>
      <w:marLeft w:val="0"/>
      <w:marRight w:val="0"/>
      <w:marTop w:val="0"/>
      <w:marBottom w:val="0"/>
      <w:divBdr>
        <w:top w:val="none" w:sz="0" w:space="0" w:color="auto"/>
        <w:left w:val="none" w:sz="0" w:space="0" w:color="auto"/>
        <w:bottom w:val="none" w:sz="0" w:space="0" w:color="auto"/>
        <w:right w:val="none" w:sz="0" w:space="0" w:color="auto"/>
      </w:divBdr>
    </w:div>
    <w:div w:id="375934858">
      <w:bodyDiv w:val="1"/>
      <w:marLeft w:val="0"/>
      <w:marRight w:val="0"/>
      <w:marTop w:val="0"/>
      <w:marBottom w:val="0"/>
      <w:divBdr>
        <w:top w:val="none" w:sz="0" w:space="0" w:color="auto"/>
        <w:left w:val="none" w:sz="0" w:space="0" w:color="auto"/>
        <w:bottom w:val="none" w:sz="0" w:space="0" w:color="auto"/>
        <w:right w:val="none" w:sz="0" w:space="0" w:color="auto"/>
      </w:divBdr>
    </w:div>
    <w:div w:id="550314881">
      <w:bodyDiv w:val="1"/>
      <w:marLeft w:val="0"/>
      <w:marRight w:val="0"/>
      <w:marTop w:val="0"/>
      <w:marBottom w:val="0"/>
      <w:divBdr>
        <w:top w:val="none" w:sz="0" w:space="0" w:color="auto"/>
        <w:left w:val="none" w:sz="0" w:space="0" w:color="auto"/>
        <w:bottom w:val="none" w:sz="0" w:space="0" w:color="auto"/>
        <w:right w:val="none" w:sz="0" w:space="0" w:color="auto"/>
      </w:divBdr>
      <w:divsChild>
        <w:div w:id="854267708">
          <w:marLeft w:val="0"/>
          <w:marRight w:val="0"/>
          <w:marTop w:val="0"/>
          <w:marBottom w:val="0"/>
          <w:divBdr>
            <w:top w:val="none" w:sz="0" w:space="0" w:color="auto"/>
            <w:left w:val="none" w:sz="0" w:space="0" w:color="auto"/>
            <w:bottom w:val="none" w:sz="0" w:space="0" w:color="auto"/>
            <w:right w:val="none" w:sz="0" w:space="0" w:color="auto"/>
          </w:divBdr>
          <w:divsChild>
            <w:div w:id="1020475097">
              <w:marLeft w:val="0"/>
              <w:marRight w:val="0"/>
              <w:marTop w:val="0"/>
              <w:marBottom w:val="0"/>
              <w:divBdr>
                <w:top w:val="none" w:sz="0" w:space="0" w:color="auto"/>
                <w:left w:val="none" w:sz="0" w:space="0" w:color="auto"/>
                <w:bottom w:val="none" w:sz="0" w:space="0" w:color="auto"/>
                <w:right w:val="none" w:sz="0" w:space="0" w:color="auto"/>
              </w:divBdr>
              <w:divsChild>
                <w:div w:id="1047528036">
                  <w:marLeft w:val="0"/>
                  <w:marRight w:val="0"/>
                  <w:marTop w:val="0"/>
                  <w:marBottom w:val="0"/>
                  <w:divBdr>
                    <w:top w:val="none" w:sz="0" w:space="0" w:color="auto"/>
                    <w:left w:val="none" w:sz="0" w:space="0" w:color="auto"/>
                    <w:bottom w:val="none" w:sz="0" w:space="0" w:color="auto"/>
                    <w:right w:val="none" w:sz="0" w:space="0" w:color="auto"/>
                  </w:divBdr>
                  <w:divsChild>
                    <w:div w:id="1067727087">
                      <w:marLeft w:val="0"/>
                      <w:marRight w:val="0"/>
                      <w:marTop w:val="0"/>
                      <w:marBottom w:val="0"/>
                      <w:divBdr>
                        <w:top w:val="none" w:sz="0" w:space="0" w:color="auto"/>
                        <w:left w:val="none" w:sz="0" w:space="0" w:color="auto"/>
                        <w:bottom w:val="none" w:sz="0" w:space="0" w:color="auto"/>
                        <w:right w:val="none" w:sz="0" w:space="0" w:color="auto"/>
                      </w:divBdr>
                      <w:divsChild>
                        <w:div w:id="1792745772">
                          <w:marLeft w:val="0"/>
                          <w:marRight w:val="0"/>
                          <w:marTop w:val="0"/>
                          <w:marBottom w:val="0"/>
                          <w:divBdr>
                            <w:top w:val="none" w:sz="0" w:space="0" w:color="auto"/>
                            <w:left w:val="none" w:sz="0" w:space="0" w:color="auto"/>
                            <w:bottom w:val="none" w:sz="0" w:space="0" w:color="auto"/>
                            <w:right w:val="none" w:sz="0" w:space="0" w:color="auto"/>
                          </w:divBdr>
                          <w:divsChild>
                            <w:div w:id="15541880">
                              <w:marLeft w:val="0"/>
                              <w:marRight w:val="0"/>
                              <w:marTop w:val="0"/>
                              <w:marBottom w:val="0"/>
                              <w:divBdr>
                                <w:top w:val="none" w:sz="0" w:space="0" w:color="auto"/>
                                <w:left w:val="none" w:sz="0" w:space="0" w:color="auto"/>
                                <w:bottom w:val="none" w:sz="0" w:space="0" w:color="auto"/>
                                <w:right w:val="none" w:sz="0" w:space="0" w:color="auto"/>
                              </w:divBdr>
                              <w:divsChild>
                                <w:div w:id="1458140842">
                                  <w:marLeft w:val="0"/>
                                  <w:marRight w:val="0"/>
                                  <w:marTop w:val="0"/>
                                  <w:marBottom w:val="0"/>
                                  <w:divBdr>
                                    <w:top w:val="none" w:sz="0" w:space="0" w:color="auto"/>
                                    <w:left w:val="none" w:sz="0" w:space="0" w:color="auto"/>
                                    <w:bottom w:val="none" w:sz="0" w:space="0" w:color="auto"/>
                                    <w:right w:val="none" w:sz="0" w:space="0" w:color="auto"/>
                                  </w:divBdr>
                                  <w:divsChild>
                                    <w:div w:id="17703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1865">
                          <w:marLeft w:val="0"/>
                          <w:marRight w:val="0"/>
                          <w:marTop w:val="0"/>
                          <w:marBottom w:val="0"/>
                          <w:divBdr>
                            <w:top w:val="none" w:sz="0" w:space="0" w:color="auto"/>
                            <w:left w:val="none" w:sz="0" w:space="0" w:color="auto"/>
                            <w:bottom w:val="none" w:sz="0" w:space="0" w:color="auto"/>
                            <w:right w:val="none" w:sz="0" w:space="0" w:color="auto"/>
                          </w:divBdr>
                          <w:divsChild>
                            <w:div w:id="771978475">
                              <w:marLeft w:val="0"/>
                              <w:marRight w:val="0"/>
                              <w:marTop w:val="0"/>
                              <w:marBottom w:val="0"/>
                              <w:divBdr>
                                <w:top w:val="none" w:sz="0" w:space="0" w:color="auto"/>
                                <w:left w:val="none" w:sz="0" w:space="0" w:color="auto"/>
                                <w:bottom w:val="none" w:sz="0" w:space="0" w:color="auto"/>
                                <w:right w:val="none" w:sz="0" w:space="0" w:color="auto"/>
                              </w:divBdr>
                              <w:divsChild>
                                <w:div w:id="1053043055">
                                  <w:marLeft w:val="0"/>
                                  <w:marRight w:val="0"/>
                                  <w:marTop w:val="0"/>
                                  <w:marBottom w:val="0"/>
                                  <w:divBdr>
                                    <w:top w:val="none" w:sz="0" w:space="0" w:color="auto"/>
                                    <w:left w:val="none" w:sz="0" w:space="0" w:color="auto"/>
                                    <w:bottom w:val="none" w:sz="0" w:space="0" w:color="auto"/>
                                    <w:right w:val="none" w:sz="0" w:space="0" w:color="auto"/>
                                  </w:divBdr>
                                  <w:divsChild>
                                    <w:div w:id="91875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288101">
          <w:marLeft w:val="0"/>
          <w:marRight w:val="0"/>
          <w:marTop w:val="0"/>
          <w:marBottom w:val="0"/>
          <w:divBdr>
            <w:top w:val="none" w:sz="0" w:space="0" w:color="auto"/>
            <w:left w:val="none" w:sz="0" w:space="0" w:color="auto"/>
            <w:bottom w:val="none" w:sz="0" w:space="0" w:color="auto"/>
            <w:right w:val="none" w:sz="0" w:space="0" w:color="auto"/>
          </w:divBdr>
          <w:divsChild>
            <w:div w:id="1219972739">
              <w:marLeft w:val="0"/>
              <w:marRight w:val="0"/>
              <w:marTop w:val="0"/>
              <w:marBottom w:val="0"/>
              <w:divBdr>
                <w:top w:val="none" w:sz="0" w:space="0" w:color="auto"/>
                <w:left w:val="none" w:sz="0" w:space="0" w:color="auto"/>
                <w:bottom w:val="none" w:sz="0" w:space="0" w:color="auto"/>
                <w:right w:val="none" w:sz="0" w:space="0" w:color="auto"/>
              </w:divBdr>
              <w:divsChild>
                <w:div w:id="1056316990">
                  <w:marLeft w:val="0"/>
                  <w:marRight w:val="0"/>
                  <w:marTop w:val="0"/>
                  <w:marBottom w:val="0"/>
                  <w:divBdr>
                    <w:top w:val="none" w:sz="0" w:space="0" w:color="auto"/>
                    <w:left w:val="none" w:sz="0" w:space="0" w:color="auto"/>
                    <w:bottom w:val="none" w:sz="0" w:space="0" w:color="auto"/>
                    <w:right w:val="none" w:sz="0" w:space="0" w:color="auto"/>
                  </w:divBdr>
                  <w:divsChild>
                    <w:div w:id="1335910735">
                      <w:marLeft w:val="0"/>
                      <w:marRight w:val="0"/>
                      <w:marTop w:val="0"/>
                      <w:marBottom w:val="0"/>
                      <w:divBdr>
                        <w:top w:val="none" w:sz="0" w:space="0" w:color="auto"/>
                        <w:left w:val="none" w:sz="0" w:space="0" w:color="auto"/>
                        <w:bottom w:val="none" w:sz="0" w:space="0" w:color="auto"/>
                        <w:right w:val="none" w:sz="0" w:space="0" w:color="auto"/>
                      </w:divBdr>
                      <w:divsChild>
                        <w:div w:id="1716351813">
                          <w:marLeft w:val="0"/>
                          <w:marRight w:val="0"/>
                          <w:marTop w:val="0"/>
                          <w:marBottom w:val="0"/>
                          <w:divBdr>
                            <w:top w:val="none" w:sz="0" w:space="0" w:color="auto"/>
                            <w:left w:val="none" w:sz="0" w:space="0" w:color="auto"/>
                            <w:bottom w:val="none" w:sz="0" w:space="0" w:color="auto"/>
                            <w:right w:val="none" w:sz="0" w:space="0" w:color="auto"/>
                          </w:divBdr>
                          <w:divsChild>
                            <w:div w:id="992441795">
                              <w:marLeft w:val="0"/>
                              <w:marRight w:val="0"/>
                              <w:marTop w:val="0"/>
                              <w:marBottom w:val="0"/>
                              <w:divBdr>
                                <w:top w:val="none" w:sz="0" w:space="0" w:color="auto"/>
                                <w:left w:val="none" w:sz="0" w:space="0" w:color="auto"/>
                                <w:bottom w:val="none" w:sz="0" w:space="0" w:color="auto"/>
                                <w:right w:val="none" w:sz="0" w:space="0" w:color="auto"/>
                              </w:divBdr>
                              <w:divsChild>
                                <w:div w:id="1714113366">
                                  <w:marLeft w:val="0"/>
                                  <w:marRight w:val="0"/>
                                  <w:marTop w:val="0"/>
                                  <w:marBottom w:val="0"/>
                                  <w:divBdr>
                                    <w:top w:val="none" w:sz="0" w:space="0" w:color="auto"/>
                                    <w:left w:val="none" w:sz="0" w:space="0" w:color="auto"/>
                                    <w:bottom w:val="none" w:sz="0" w:space="0" w:color="auto"/>
                                    <w:right w:val="none" w:sz="0" w:space="0" w:color="auto"/>
                                  </w:divBdr>
                                  <w:divsChild>
                                    <w:div w:id="1008605962">
                                      <w:marLeft w:val="0"/>
                                      <w:marRight w:val="0"/>
                                      <w:marTop w:val="0"/>
                                      <w:marBottom w:val="0"/>
                                      <w:divBdr>
                                        <w:top w:val="none" w:sz="0" w:space="0" w:color="auto"/>
                                        <w:left w:val="none" w:sz="0" w:space="0" w:color="auto"/>
                                        <w:bottom w:val="none" w:sz="0" w:space="0" w:color="auto"/>
                                        <w:right w:val="none" w:sz="0" w:space="0" w:color="auto"/>
                                      </w:divBdr>
                                      <w:divsChild>
                                        <w:div w:id="179905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107831">
          <w:marLeft w:val="0"/>
          <w:marRight w:val="0"/>
          <w:marTop w:val="0"/>
          <w:marBottom w:val="0"/>
          <w:divBdr>
            <w:top w:val="none" w:sz="0" w:space="0" w:color="auto"/>
            <w:left w:val="none" w:sz="0" w:space="0" w:color="auto"/>
            <w:bottom w:val="none" w:sz="0" w:space="0" w:color="auto"/>
            <w:right w:val="none" w:sz="0" w:space="0" w:color="auto"/>
          </w:divBdr>
          <w:divsChild>
            <w:div w:id="263003734">
              <w:marLeft w:val="0"/>
              <w:marRight w:val="0"/>
              <w:marTop w:val="0"/>
              <w:marBottom w:val="0"/>
              <w:divBdr>
                <w:top w:val="none" w:sz="0" w:space="0" w:color="auto"/>
                <w:left w:val="none" w:sz="0" w:space="0" w:color="auto"/>
                <w:bottom w:val="none" w:sz="0" w:space="0" w:color="auto"/>
                <w:right w:val="none" w:sz="0" w:space="0" w:color="auto"/>
              </w:divBdr>
              <w:divsChild>
                <w:div w:id="1429275712">
                  <w:marLeft w:val="0"/>
                  <w:marRight w:val="0"/>
                  <w:marTop w:val="0"/>
                  <w:marBottom w:val="0"/>
                  <w:divBdr>
                    <w:top w:val="none" w:sz="0" w:space="0" w:color="auto"/>
                    <w:left w:val="none" w:sz="0" w:space="0" w:color="auto"/>
                    <w:bottom w:val="none" w:sz="0" w:space="0" w:color="auto"/>
                    <w:right w:val="none" w:sz="0" w:space="0" w:color="auto"/>
                  </w:divBdr>
                  <w:divsChild>
                    <w:div w:id="892081379">
                      <w:marLeft w:val="0"/>
                      <w:marRight w:val="0"/>
                      <w:marTop w:val="0"/>
                      <w:marBottom w:val="0"/>
                      <w:divBdr>
                        <w:top w:val="none" w:sz="0" w:space="0" w:color="auto"/>
                        <w:left w:val="none" w:sz="0" w:space="0" w:color="auto"/>
                        <w:bottom w:val="none" w:sz="0" w:space="0" w:color="auto"/>
                        <w:right w:val="none" w:sz="0" w:space="0" w:color="auto"/>
                      </w:divBdr>
                      <w:divsChild>
                        <w:div w:id="973292320">
                          <w:marLeft w:val="0"/>
                          <w:marRight w:val="0"/>
                          <w:marTop w:val="0"/>
                          <w:marBottom w:val="0"/>
                          <w:divBdr>
                            <w:top w:val="none" w:sz="0" w:space="0" w:color="auto"/>
                            <w:left w:val="none" w:sz="0" w:space="0" w:color="auto"/>
                            <w:bottom w:val="none" w:sz="0" w:space="0" w:color="auto"/>
                            <w:right w:val="none" w:sz="0" w:space="0" w:color="auto"/>
                          </w:divBdr>
                          <w:divsChild>
                            <w:div w:id="229074579">
                              <w:marLeft w:val="0"/>
                              <w:marRight w:val="0"/>
                              <w:marTop w:val="0"/>
                              <w:marBottom w:val="0"/>
                              <w:divBdr>
                                <w:top w:val="none" w:sz="0" w:space="0" w:color="auto"/>
                                <w:left w:val="none" w:sz="0" w:space="0" w:color="auto"/>
                                <w:bottom w:val="none" w:sz="0" w:space="0" w:color="auto"/>
                                <w:right w:val="none" w:sz="0" w:space="0" w:color="auto"/>
                              </w:divBdr>
                              <w:divsChild>
                                <w:div w:id="344329521">
                                  <w:marLeft w:val="0"/>
                                  <w:marRight w:val="0"/>
                                  <w:marTop w:val="0"/>
                                  <w:marBottom w:val="0"/>
                                  <w:divBdr>
                                    <w:top w:val="none" w:sz="0" w:space="0" w:color="auto"/>
                                    <w:left w:val="none" w:sz="0" w:space="0" w:color="auto"/>
                                    <w:bottom w:val="none" w:sz="0" w:space="0" w:color="auto"/>
                                    <w:right w:val="none" w:sz="0" w:space="0" w:color="auto"/>
                                  </w:divBdr>
                                  <w:divsChild>
                                    <w:div w:id="19267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826913">
      <w:bodyDiv w:val="1"/>
      <w:marLeft w:val="0"/>
      <w:marRight w:val="0"/>
      <w:marTop w:val="0"/>
      <w:marBottom w:val="0"/>
      <w:divBdr>
        <w:top w:val="none" w:sz="0" w:space="0" w:color="auto"/>
        <w:left w:val="none" w:sz="0" w:space="0" w:color="auto"/>
        <w:bottom w:val="none" w:sz="0" w:space="0" w:color="auto"/>
        <w:right w:val="none" w:sz="0" w:space="0" w:color="auto"/>
      </w:divBdr>
    </w:div>
    <w:div w:id="663314715">
      <w:bodyDiv w:val="1"/>
      <w:marLeft w:val="0"/>
      <w:marRight w:val="0"/>
      <w:marTop w:val="0"/>
      <w:marBottom w:val="0"/>
      <w:divBdr>
        <w:top w:val="none" w:sz="0" w:space="0" w:color="auto"/>
        <w:left w:val="none" w:sz="0" w:space="0" w:color="auto"/>
        <w:bottom w:val="none" w:sz="0" w:space="0" w:color="auto"/>
        <w:right w:val="none" w:sz="0" w:space="0" w:color="auto"/>
      </w:divBdr>
      <w:divsChild>
        <w:div w:id="380178577">
          <w:marLeft w:val="547"/>
          <w:marRight w:val="0"/>
          <w:marTop w:val="0"/>
          <w:marBottom w:val="0"/>
          <w:divBdr>
            <w:top w:val="none" w:sz="0" w:space="0" w:color="auto"/>
            <w:left w:val="none" w:sz="0" w:space="0" w:color="auto"/>
            <w:bottom w:val="none" w:sz="0" w:space="0" w:color="auto"/>
            <w:right w:val="none" w:sz="0" w:space="0" w:color="auto"/>
          </w:divBdr>
        </w:div>
      </w:divsChild>
    </w:div>
    <w:div w:id="896739377">
      <w:bodyDiv w:val="1"/>
      <w:marLeft w:val="0"/>
      <w:marRight w:val="0"/>
      <w:marTop w:val="0"/>
      <w:marBottom w:val="0"/>
      <w:divBdr>
        <w:top w:val="none" w:sz="0" w:space="0" w:color="auto"/>
        <w:left w:val="none" w:sz="0" w:space="0" w:color="auto"/>
        <w:bottom w:val="none" w:sz="0" w:space="0" w:color="auto"/>
        <w:right w:val="none" w:sz="0" w:space="0" w:color="auto"/>
      </w:divBdr>
      <w:divsChild>
        <w:div w:id="38016416">
          <w:marLeft w:val="547"/>
          <w:marRight w:val="0"/>
          <w:marTop w:val="0"/>
          <w:marBottom w:val="0"/>
          <w:divBdr>
            <w:top w:val="none" w:sz="0" w:space="0" w:color="auto"/>
            <w:left w:val="none" w:sz="0" w:space="0" w:color="auto"/>
            <w:bottom w:val="none" w:sz="0" w:space="0" w:color="auto"/>
            <w:right w:val="none" w:sz="0" w:space="0" w:color="auto"/>
          </w:divBdr>
        </w:div>
      </w:divsChild>
    </w:div>
    <w:div w:id="907615619">
      <w:bodyDiv w:val="1"/>
      <w:marLeft w:val="0"/>
      <w:marRight w:val="0"/>
      <w:marTop w:val="0"/>
      <w:marBottom w:val="0"/>
      <w:divBdr>
        <w:top w:val="none" w:sz="0" w:space="0" w:color="auto"/>
        <w:left w:val="none" w:sz="0" w:space="0" w:color="auto"/>
        <w:bottom w:val="none" w:sz="0" w:space="0" w:color="auto"/>
        <w:right w:val="none" w:sz="0" w:space="0" w:color="auto"/>
      </w:divBdr>
    </w:div>
    <w:div w:id="1022433425">
      <w:bodyDiv w:val="1"/>
      <w:marLeft w:val="0"/>
      <w:marRight w:val="0"/>
      <w:marTop w:val="0"/>
      <w:marBottom w:val="0"/>
      <w:divBdr>
        <w:top w:val="none" w:sz="0" w:space="0" w:color="auto"/>
        <w:left w:val="none" w:sz="0" w:space="0" w:color="auto"/>
        <w:bottom w:val="none" w:sz="0" w:space="0" w:color="auto"/>
        <w:right w:val="none" w:sz="0" w:space="0" w:color="auto"/>
      </w:divBdr>
    </w:div>
    <w:div w:id="1132938160">
      <w:bodyDiv w:val="1"/>
      <w:marLeft w:val="0"/>
      <w:marRight w:val="0"/>
      <w:marTop w:val="0"/>
      <w:marBottom w:val="0"/>
      <w:divBdr>
        <w:top w:val="none" w:sz="0" w:space="0" w:color="auto"/>
        <w:left w:val="none" w:sz="0" w:space="0" w:color="auto"/>
        <w:bottom w:val="none" w:sz="0" w:space="0" w:color="auto"/>
        <w:right w:val="none" w:sz="0" w:space="0" w:color="auto"/>
      </w:divBdr>
    </w:div>
    <w:div w:id="1202980686">
      <w:bodyDiv w:val="1"/>
      <w:marLeft w:val="0"/>
      <w:marRight w:val="0"/>
      <w:marTop w:val="0"/>
      <w:marBottom w:val="0"/>
      <w:divBdr>
        <w:top w:val="none" w:sz="0" w:space="0" w:color="auto"/>
        <w:left w:val="none" w:sz="0" w:space="0" w:color="auto"/>
        <w:bottom w:val="none" w:sz="0" w:space="0" w:color="auto"/>
        <w:right w:val="none" w:sz="0" w:space="0" w:color="auto"/>
      </w:divBdr>
    </w:div>
    <w:div w:id="1422794215">
      <w:bodyDiv w:val="1"/>
      <w:marLeft w:val="0"/>
      <w:marRight w:val="0"/>
      <w:marTop w:val="0"/>
      <w:marBottom w:val="0"/>
      <w:divBdr>
        <w:top w:val="none" w:sz="0" w:space="0" w:color="auto"/>
        <w:left w:val="none" w:sz="0" w:space="0" w:color="auto"/>
        <w:bottom w:val="none" w:sz="0" w:space="0" w:color="auto"/>
        <w:right w:val="none" w:sz="0" w:space="0" w:color="auto"/>
      </w:divBdr>
    </w:div>
    <w:div w:id="1739280722">
      <w:bodyDiv w:val="1"/>
      <w:marLeft w:val="0"/>
      <w:marRight w:val="0"/>
      <w:marTop w:val="0"/>
      <w:marBottom w:val="0"/>
      <w:divBdr>
        <w:top w:val="none" w:sz="0" w:space="0" w:color="auto"/>
        <w:left w:val="none" w:sz="0" w:space="0" w:color="auto"/>
        <w:bottom w:val="none" w:sz="0" w:space="0" w:color="auto"/>
        <w:right w:val="none" w:sz="0" w:space="0" w:color="auto"/>
      </w:divBdr>
      <w:divsChild>
        <w:div w:id="84770320">
          <w:marLeft w:val="0"/>
          <w:marRight w:val="0"/>
          <w:marTop w:val="0"/>
          <w:marBottom w:val="0"/>
          <w:divBdr>
            <w:top w:val="none" w:sz="0" w:space="0" w:color="auto"/>
            <w:left w:val="none" w:sz="0" w:space="0" w:color="auto"/>
            <w:bottom w:val="none" w:sz="0" w:space="0" w:color="auto"/>
            <w:right w:val="none" w:sz="0" w:space="0" w:color="auto"/>
          </w:divBdr>
          <w:divsChild>
            <w:div w:id="1651859086">
              <w:marLeft w:val="0"/>
              <w:marRight w:val="0"/>
              <w:marTop w:val="0"/>
              <w:marBottom w:val="0"/>
              <w:divBdr>
                <w:top w:val="none" w:sz="0" w:space="0" w:color="auto"/>
                <w:left w:val="none" w:sz="0" w:space="0" w:color="auto"/>
                <w:bottom w:val="none" w:sz="0" w:space="0" w:color="auto"/>
                <w:right w:val="none" w:sz="0" w:space="0" w:color="auto"/>
              </w:divBdr>
              <w:divsChild>
                <w:div w:id="1637636905">
                  <w:marLeft w:val="0"/>
                  <w:marRight w:val="0"/>
                  <w:marTop w:val="0"/>
                  <w:marBottom w:val="0"/>
                  <w:divBdr>
                    <w:top w:val="none" w:sz="0" w:space="0" w:color="auto"/>
                    <w:left w:val="none" w:sz="0" w:space="0" w:color="auto"/>
                    <w:bottom w:val="none" w:sz="0" w:space="0" w:color="auto"/>
                    <w:right w:val="none" w:sz="0" w:space="0" w:color="auto"/>
                  </w:divBdr>
                  <w:divsChild>
                    <w:div w:id="165748147">
                      <w:marLeft w:val="0"/>
                      <w:marRight w:val="0"/>
                      <w:marTop w:val="0"/>
                      <w:marBottom w:val="0"/>
                      <w:divBdr>
                        <w:top w:val="none" w:sz="0" w:space="0" w:color="auto"/>
                        <w:left w:val="none" w:sz="0" w:space="0" w:color="auto"/>
                        <w:bottom w:val="none" w:sz="0" w:space="0" w:color="auto"/>
                        <w:right w:val="none" w:sz="0" w:space="0" w:color="auto"/>
                      </w:divBdr>
                      <w:divsChild>
                        <w:div w:id="1554582445">
                          <w:marLeft w:val="0"/>
                          <w:marRight w:val="0"/>
                          <w:marTop w:val="0"/>
                          <w:marBottom w:val="0"/>
                          <w:divBdr>
                            <w:top w:val="none" w:sz="0" w:space="0" w:color="auto"/>
                            <w:left w:val="none" w:sz="0" w:space="0" w:color="auto"/>
                            <w:bottom w:val="none" w:sz="0" w:space="0" w:color="auto"/>
                            <w:right w:val="none" w:sz="0" w:space="0" w:color="auto"/>
                          </w:divBdr>
                          <w:divsChild>
                            <w:div w:id="561450127">
                              <w:marLeft w:val="0"/>
                              <w:marRight w:val="0"/>
                              <w:marTop w:val="0"/>
                              <w:marBottom w:val="0"/>
                              <w:divBdr>
                                <w:top w:val="none" w:sz="0" w:space="0" w:color="auto"/>
                                <w:left w:val="none" w:sz="0" w:space="0" w:color="auto"/>
                                <w:bottom w:val="none" w:sz="0" w:space="0" w:color="auto"/>
                                <w:right w:val="none" w:sz="0" w:space="0" w:color="auto"/>
                              </w:divBdr>
                              <w:divsChild>
                                <w:div w:id="1400636097">
                                  <w:marLeft w:val="0"/>
                                  <w:marRight w:val="0"/>
                                  <w:marTop w:val="0"/>
                                  <w:marBottom w:val="0"/>
                                  <w:divBdr>
                                    <w:top w:val="none" w:sz="0" w:space="0" w:color="auto"/>
                                    <w:left w:val="none" w:sz="0" w:space="0" w:color="auto"/>
                                    <w:bottom w:val="none" w:sz="0" w:space="0" w:color="auto"/>
                                    <w:right w:val="none" w:sz="0" w:space="0" w:color="auto"/>
                                  </w:divBdr>
                                  <w:divsChild>
                                    <w:div w:id="2932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94946">
                          <w:marLeft w:val="0"/>
                          <w:marRight w:val="0"/>
                          <w:marTop w:val="0"/>
                          <w:marBottom w:val="0"/>
                          <w:divBdr>
                            <w:top w:val="none" w:sz="0" w:space="0" w:color="auto"/>
                            <w:left w:val="none" w:sz="0" w:space="0" w:color="auto"/>
                            <w:bottom w:val="none" w:sz="0" w:space="0" w:color="auto"/>
                            <w:right w:val="none" w:sz="0" w:space="0" w:color="auto"/>
                          </w:divBdr>
                          <w:divsChild>
                            <w:div w:id="1421563893">
                              <w:marLeft w:val="0"/>
                              <w:marRight w:val="0"/>
                              <w:marTop w:val="0"/>
                              <w:marBottom w:val="0"/>
                              <w:divBdr>
                                <w:top w:val="none" w:sz="0" w:space="0" w:color="auto"/>
                                <w:left w:val="none" w:sz="0" w:space="0" w:color="auto"/>
                                <w:bottom w:val="none" w:sz="0" w:space="0" w:color="auto"/>
                                <w:right w:val="none" w:sz="0" w:space="0" w:color="auto"/>
                              </w:divBdr>
                              <w:divsChild>
                                <w:div w:id="961350162">
                                  <w:marLeft w:val="0"/>
                                  <w:marRight w:val="0"/>
                                  <w:marTop w:val="0"/>
                                  <w:marBottom w:val="0"/>
                                  <w:divBdr>
                                    <w:top w:val="none" w:sz="0" w:space="0" w:color="auto"/>
                                    <w:left w:val="none" w:sz="0" w:space="0" w:color="auto"/>
                                    <w:bottom w:val="none" w:sz="0" w:space="0" w:color="auto"/>
                                    <w:right w:val="none" w:sz="0" w:space="0" w:color="auto"/>
                                  </w:divBdr>
                                  <w:divsChild>
                                    <w:div w:id="500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067857">
          <w:marLeft w:val="0"/>
          <w:marRight w:val="0"/>
          <w:marTop w:val="0"/>
          <w:marBottom w:val="0"/>
          <w:divBdr>
            <w:top w:val="none" w:sz="0" w:space="0" w:color="auto"/>
            <w:left w:val="none" w:sz="0" w:space="0" w:color="auto"/>
            <w:bottom w:val="none" w:sz="0" w:space="0" w:color="auto"/>
            <w:right w:val="none" w:sz="0" w:space="0" w:color="auto"/>
          </w:divBdr>
          <w:divsChild>
            <w:div w:id="271016779">
              <w:marLeft w:val="0"/>
              <w:marRight w:val="0"/>
              <w:marTop w:val="0"/>
              <w:marBottom w:val="0"/>
              <w:divBdr>
                <w:top w:val="none" w:sz="0" w:space="0" w:color="auto"/>
                <w:left w:val="none" w:sz="0" w:space="0" w:color="auto"/>
                <w:bottom w:val="none" w:sz="0" w:space="0" w:color="auto"/>
                <w:right w:val="none" w:sz="0" w:space="0" w:color="auto"/>
              </w:divBdr>
              <w:divsChild>
                <w:div w:id="1594977101">
                  <w:marLeft w:val="0"/>
                  <w:marRight w:val="0"/>
                  <w:marTop w:val="0"/>
                  <w:marBottom w:val="0"/>
                  <w:divBdr>
                    <w:top w:val="none" w:sz="0" w:space="0" w:color="auto"/>
                    <w:left w:val="none" w:sz="0" w:space="0" w:color="auto"/>
                    <w:bottom w:val="none" w:sz="0" w:space="0" w:color="auto"/>
                    <w:right w:val="none" w:sz="0" w:space="0" w:color="auto"/>
                  </w:divBdr>
                  <w:divsChild>
                    <w:div w:id="1484005467">
                      <w:marLeft w:val="0"/>
                      <w:marRight w:val="0"/>
                      <w:marTop w:val="0"/>
                      <w:marBottom w:val="0"/>
                      <w:divBdr>
                        <w:top w:val="none" w:sz="0" w:space="0" w:color="auto"/>
                        <w:left w:val="none" w:sz="0" w:space="0" w:color="auto"/>
                        <w:bottom w:val="none" w:sz="0" w:space="0" w:color="auto"/>
                        <w:right w:val="none" w:sz="0" w:space="0" w:color="auto"/>
                      </w:divBdr>
                      <w:divsChild>
                        <w:div w:id="492913004">
                          <w:marLeft w:val="0"/>
                          <w:marRight w:val="0"/>
                          <w:marTop w:val="0"/>
                          <w:marBottom w:val="0"/>
                          <w:divBdr>
                            <w:top w:val="none" w:sz="0" w:space="0" w:color="auto"/>
                            <w:left w:val="none" w:sz="0" w:space="0" w:color="auto"/>
                            <w:bottom w:val="none" w:sz="0" w:space="0" w:color="auto"/>
                            <w:right w:val="none" w:sz="0" w:space="0" w:color="auto"/>
                          </w:divBdr>
                          <w:divsChild>
                            <w:div w:id="658387892">
                              <w:marLeft w:val="0"/>
                              <w:marRight w:val="0"/>
                              <w:marTop w:val="0"/>
                              <w:marBottom w:val="0"/>
                              <w:divBdr>
                                <w:top w:val="none" w:sz="0" w:space="0" w:color="auto"/>
                                <w:left w:val="none" w:sz="0" w:space="0" w:color="auto"/>
                                <w:bottom w:val="none" w:sz="0" w:space="0" w:color="auto"/>
                                <w:right w:val="none" w:sz="0" w:space="0" w:color="auto"/>
                              </w:divBdr>
                              <w:divsChild>
                                <w:div w:id="62533156">
                                  <w:marLeft w:val="0"/>
                                  <w:marRight w:val="0"/>
                                  <w:marTop w:val="0"/>
                                  <w:marBottom w:val="0"/>
                                  <w:divBdr>
                                    <w:top w:val="none" w:sz="0" w:space="0" w:color="auto"/>
                                    <w:left w:val="none" w:sz="0" w:space="0" w:color="auto"/>
                                    <w:bottom w:val="none" w:sz="0" w:space="0" w:color="auto"/>
                                    <w:right w:val="none" w:sz="0" w:space="0" w:color="auto"/>
                                  </w:divBdr>
                                  <w:divsChild>
                                    <w:div w:id="2023167861">
                                      <w:marLeft w:val="0"/>
                                      <w:marRight w:val="0"/>
                                      <w:marTop w:val="0"/>
                                      <w:marBottom w:val="0"/>
                                      <w:divBdr>
                                        <w:top w:val="none" w:sz="0" w:space="0" w:color="auto"/>
                                        <w:left w:val="none" w:sz="0" w:space="0" w:color="auto"/>
                                        <w:bottom w:val="none" w:sz="0" w:space="0" w:color="auto"/>
                                        <w:right w:val="none" w:sz="0" w:space="0" w:color="auto"/>
                                      </w:divBdr>
                                      <w:divsChild>
                                        <w:div w:id="153881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3544">
          <w:marLeft w:val="0"/>
          <w:marRight w:val="0"/>
          <w:marTop w:val="0"/>
          <w:marBottom w:val="0"/>
          <w:divBdr>
            <w:top w:val="none" w:sz="0" w:space="0" w:color="auto"/>
            <w:left w:val="none" w:sz="0" w:space="0" w:color="auto"/>
            <w:bottom w:val="none" w:sz="0" w:space="0" w:color="auto"/>
            <w:right w:val="none" w:sz="0" w:space="0" w:color="auto"/>
          </w:divBdr>
          <w:divsChild>
            <w:div w:id="1358896537">
              <w:marLeft w:val="0"/>
              <w:marRight w:val="0"/>
              <w:marTop w:val="0"/>
              <w:marBottom w:val="0"/>
              <w:divBdr>
                <w:top w:val="none" w:sz="0" w:space="0" w:color="auto"/>
                <w:left w:val="none" w:sz="0" w:space="0" w:color="auto"/>
                <w:bottom w:val="none" w:sz="0" w:space="0" w:color="auto"/>
                <w:right w:val="none" w:sz="0" w:space="0" w:color="auto"/>
              </w:divBdr>
              <w:divsChild>
                <w:div w:id="1466002982">
                  <w:marLeft w:val="0"/>
                  <w:marRight w:val="0"/>
                  <w:marTop w:val="0"/>
                  <w:marBottom w:val="0"/>
                  <w:divBdr>
                    <w:top w:val="none" w:sz="0" w:space="0" w:color="auto"/>
                    <w:left w:val="none" w:sz="0" w:space="0" w:color="auto"/>
                    <w:bottom w:val="none" w:sz="0" w:space="0" w:color="auto"/>
                    <w:right w:val="none" w:sz="0" w:space="0" w:color="auto"/>
                  </w:divBdr>
                  <w:divsChild>
                    <w:div w:id="1808089495">
                      <w:marLeft w:val="0"/>
                      <w:marRight w:val="0"/>
                      <w:marTop w:val="0"/>
                      <w:marBottom w:val="0"/>
                      <w:divBdr>
                        <w:top w:val="none" w:sz="0" w:space="0" w:color="auto"/>
                        <w:left w:val="none" w:sz="0" w:space="0" w:color="auto"/>
                        <w:bottom w:val="none" w:sz="0" w:space="0" w:color="auto"/>
                        <w:right w:val="none" w:sz="0" w:space="0" w:color="auto"/>
                      </w:divBdr>
                      <w:divsChild>
                        <w:div w:id="325982723">
                          <w:marLeft w:val="0"/>
                          <w:marRight w:val="0"/>
                          <w:marTop w:val="0"/>
                          <w:marBottom w:val="0"/>
                          <w:divBdr>
                            <w:top w:val="none" w:sz="0" w:space="0" w:color="auto"/>
                            <w:left w:val="none" w:sz="0" w:space="0" w:color="auto"/>
                            <w:bottom w:val="none" w:sz="0" w:space="0" w:color="auto"/>
                            <w:right w:val="none" w:sz="0" w:space="0" w:color="auto"/>
                          </w:divBdr>
                          <w:divsChild>
                            <w:div w:id="1964774382">
                              <w:marLeft w:val="0"/>
                              <w:marRight w:val="0"/>
                              <w:marTop w:val="0"/>
                              <w:marBottom w:val="0"/>
                              <w:divBdr>
                                <w:top w:val="none" w:sz="0" w:space="0" w:color="auto"/>
                                <w:left w:val="none" w:sz="0" w:space="0" w:color="auto"/>
                                <w:bottom w:val="none" w:sz="0" w:space="0" w:color="auto"/>
                                <w:right w:val="none" w:sz="0" w:space="0" w:color="auto"/>
                              </w:divBdr>
                              <w:divsChild>
                                <w:div w:id="1139155730">
                                  <w:marLeft w:val="0"/>
                                  <w:marRight w:val="0"/>
                                  <w:marTop w:val="0"/>
                                  <w:marBottom w:val="0"/>
                                  <w:divBdr>
                                    <w:top w:val="none" w:sz="0" w:space="0" w:color="auto"/>
                                    <w:left w:val="none" w:sz="0" w:space="0" w:color="auto"/>
                                    <w:bottom w:val="none" w:sz="0" w:space="0" w:color="auto"/>
                                    <w:right w:val="none" w:sz="0" w:space="0" w:color="auto"/>
                                  </w:divBdr>
                                  <w:divsChild>
                                    <w:div w:id="17063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059772">
      <w:bodyDiv w:val="1"/>
      <w:marLeft w:val="0"/>
      <w:marRight w:val="0"/>
      <w:marTop w:val="0"/>
      <w:marBottom w:val="0"/>
      <w:divBdr>
        <w:top w:val="none" w:sz="0" w:space="0" w:color="auto"/>
        <w:left w:val="none" w:sz="0" w:space="0" w:color="auto"/>
        <w:bottom w:val="none" w:sz="0" w:space="0" w:color="auto"/>
        <w:right w:val="none" w:sz="0" w:space="0" w:color="auto"/>
      </w:divBdr>
    </w:div>
    <w:div w:id="1746225948">
      <w:bodyDiv w:val="1"/>
      <w:marLeft w:val="0"/>
      <w:marRight w:val="0"/>
      <w:marTop w:val="0"/>
      <w:marBottom w:val="0"/>
      <w:divBdr>
        <w:top w:val="none" w:sz="0" w:space="0" w:color="auto"/>
        <w:left w:val="none" w:sz="0" w:space="0" w:color="auto"/>
        <w:bottom w:val="none" w:sz="0" w:space="0" w:color="auto"/>
        <w:right w:val="none" w:sz="0" w:space="0" w:color="auto"/>
      </w:divBdr>
    </w:div>
    <w:div w:id="2017029400">
      <w:bodyDiv w:val="1"/>
      <w:marLeft w:val="0"/>
      <w:marRight w:val="0"/>
      <w:marTop w:val="0"/>
      <w:marBottom w:val="0"/>
      <w:divBdr>
        <w:top w:val="none" w:sz="0" w:space="0" w:color="auto"/>
        <w:left w:val="none" w:sz="0" w:space="0" w:color="auto"/>
        <w:bottom w:val="none" w:sz="0" w:space="0" w:color="auto"/>
        <w:right w:val="none" w:sz="0" w:space="0" w:color="auto"/>
      </w:divBdr>
    </w:div>
    <w:div w:id="207280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www.hindustantimes.com/cities/delhi-news/patients-say-facing-years-long-wait-at-delhi-govt-hospitals-for-routine-tests-101675683027296.html" TargetMode="External"/><Relationship Id="rId21" Type="http://schemas.openxmlformats.org/officeDocument/2006/relationships/hyperlink" Target="mailto:bibhash.yadav@cmr.edu.in" TargetMode="External"/><Relationship Id="rId34" Type="http://schemas.openxmlformats.org/officeDocument/2006/relationships/image" Target="media/image16.png"/><Relationship Id="rId42" Type="http://schemas.openxmlformats.org/officeDocument/2006/relationships/hyperlink" Target="https://english.mathrubhumi.com/news/kerala/hospital-staff-suspended-for-allegedly-attempting-to-physically-abuse-a-patient-1.8886170"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imesofindia.indiatimes.com/city/kolkata/refusal-to-admission-long-wait-for-check-ups-as-patient-rush-continues-at-govt-hospitals/articleshow/113646252.cms" TargetMode="External"/><Relationship Id="rId45" Type="http://schemas.openxmlformats.org/officeDocument/2006/relationships/hyperlink" Target="https://youtu.be/HXpkDB1xd2A?si=8sPiVIvPl8na-CDV" TargetMode="External"/><Relationship Id="rId5" Type="http://schemas.openxmlformats.org/officeDocument/2006/relationships/numbering" Target="numbering.xml"/><Relationship Id="rId15" Type="http://schemas.openxmlformats.org/officeDocument/2006/relationships/hyperlink" Target="mailto:bushra.taranum@cmr.edu.in" TargetMode="External"/><Relationship Id="rId23" Type="http://schemas.openxmlformats.org/officeDocument/2006/relationships/hyperlink" Target="mailto:vijaya.ragavendra@cmr.edu.in"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mailto:chiran.rawat@cmr.edu.in" TargetMode="External"/><Relationship Id="rId31" Type="http://schemas.openxmlformats.org/officeDocument/2006/relationships/image" Target="media/image13.png"/><Relationship Id="rId44" Type="http://schemas.openxmlformats.org/officeDocument/2006/relationships/hyperlink" Target="https://youtu.be/koigBJkDDuY?si=HkP50VEEUo1Esgb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attatreya.das@cmr.edu.in"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timesofindia.indiatimes.com/city/coimbatore/inquiry-launched-against-doctor-for-refusing-to-examine-murder-accused-in-salem/articleshow/115152072.cm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dattatreya.das@cmr.edu.in" TargetMode="External"/><Relationship Id="rId17" Type="http://schemas.openxmlformats.org/officeDocument/2006/relationships/hyperlink" Target="mailto:chetan.rokhaya@cmr.edu.i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ww.tribuneindia.com/news/patiala/long-queues-of-patients-at-govt-hospital-commonplace-40979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tt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xml><?xml version="1.0" encoding="utf-8"?>
<ds:datastoreItem xmlns:ds="http://schemas.openxmlformats.org/officeDocument/2006/customXml" ds:itemID="{D96B4B8E-D88F-41A3-8B32-6EA3BE984457}">
  <ds:schemaRefs>
    <ds:schemaRef ds:uri="http://schemas.openxmlformats.org/officeDocument/2006/bibliography"/>
  </ds:schemaRefs>
</ds:datastoreItem>
</file>

<file path=customXml/itemProps4.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Jazzy student report</Template>
  <TotalTime>545</TotalTime>
  <Pages>46</Pages>
  <Words>5856</Words>
  <Characters>33385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Dattatreya Das</dc:creator>
  <cp:keywords/>
  <dc:description/>
  <cp:lastModifiedBy>Yadav Bibhash</cp:lastModifiedBy>
  <cp:revision>38</cp:revision>
  <cp:lastPrinted>2025-02-18T10:53:00Z</cp:lastPrinted>
  <dcterms:created xsi:type="dcterms:W3CDTF">2025-02-17T17:28:00Z</dcterms:created>
  <dcterms:modified xsi:type="dcterms:W3CDTF">2025-02-18T11:00:00Z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